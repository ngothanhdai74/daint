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25AC8D1" w14:textId="374980B2" w:rsidR="00824F3E" w:rsidRPr="00DB0612" w:rsidRDefault="00751B94" w:rsidP="00C835A2">
      <w:pPr>
        <w:pageBreakBefore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TableStart:Header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«TableStart:Header»</w:t>
      </w:r>
      <w:r>
        <w:rPr>
          <w:rFonts w:ascii="Times New Roman" w:hAnsi="Times New Roman"/>
          <w:sz w:val="22"/>
          <w:szCs w:val="22"/>
        </w:rPr>
        <w:fldChar w:fldCharType="end"/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883"/>
        <w:gridCol w:w="3224"/>
        <w:gridCol w:w="7108"/>
      </w:tblGrid>
      <w:tr w:rsidR="00824F3E" w:rsidRPr="00DB0612" w14:paraId="331310E5" w14:textId="77777777" w:rsidTr="00751B94">
        <w:trPr>
          <w:trHeight w:val="875"/>
          <w:jc w:val="center"/>
        </w:trPr>
        <w:tc>
          <w:tcPr>
            <w:tcW w:w="1366" w:type="pct"/>
          </w:tcPr>
          <w:p w14:paraId="6FD6B950" w14:textId="7D59725B" w:rsidR="00824F3E" w:rsidRPr="006B7B5D" w:rsidRDefault="00C872C7" w:rsidP="009A39C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BỘ TÀI CHÍNH</w:t>
            </w:r>
          </w:p>
          <w:p w14:paraId="1B902588" w14:textId="7110DE3E" w:rsidR="00824F3E" w:rsidRPr="00716F00" w:rsidRDefault="00824F3E" w:rsidP="009A39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634" w:type="pct"/>
            <w:gridSpan w:val="2"/>
            <w:shd w:val="clear" w:color="auto" w:fill="auto"/>
          </w:tcPr>
          <w:p w14:paraId="0C945F27" w14:textId="40D7042B" w:rsidR="00824F3E" w:rsidRPr="00DB0612" w:rsidRDefault="009A39C3" w:rsidP="005B1586">
            <w:pPr>
              <w:ind w:right="38"/>
              <w:jc w:val="righ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751B94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751B94">
              <w:rPr>
                <w:rFonts w:ascii="Times New Roman" w:hAnsi="Times New Roman"/>
                <w:sz w:val="28"/>
                <w:szCs w:val="28"/>
              </w:rPr>
              <w:instrText xml:space="preserve"> MERGEFIELD  PrintDate  \* MERGEFORMAT </w:instrText>
            </w:r>
            <w:r w:rsidR="00751B94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751B94">
              <w:rPr>
                <w:rFonts w:ascii="Times New Roman" w:hAnsi="Times New Roman"/>
                <w:noProof/>
                <w:sz w:val="28"/>
                <w:szCs w:val="28"/>
              </w:rPr>
              <w:t>«PrintDate»</w:t>
            </w:r>
            <w:r w:rsidR="00751B94">
              <w:rPr>
                <w:rFonts w:ascii="Times New Roman" w:hAnsi="Times New Roman"/>
                <w:sz w:val="28"/>
                <w:szCs w:val="28"/>
              </w:rPr>
              <w:fldChar w:fldCharType="end"/>
            </w:r>
            <w:r w:rsidR="00824F3E" w:rsidRPr="00DB0612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</w:t>
            </w:r>
          </w:p>
        </w:tc>
      </w:tr>
      <w:tr w:rsidR="00824F3E" w:rsidRPr="00DB0612" w14:paraId="13F64626" w14:textId="77777777" w:rsidTr="00751B94">
        <w:trPr>
          <w:trHeight w:val="547"/>
          <w:jc w:val="center"/>
        </w:trPr>
        <w:tc>
          <w:tcPr>
            <w:tcW w:w="5000" w:type="pct"/>
            <w:gridSpan w:val="3"/>
            <w:vAlign w:val="center"/>
          </w:tcPr>
          <w:p w14:paraId="7D7BDDBB" w14:textId="42C70710" w:rsidR="009B65E2" w:rsidRPr="009B65E2" w:rsidRDefault="00111CEF" w:rsidP="008E2162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SỔ MỜI HỌP</w:t>
            </w:r>
          </w:p>
        </w:tc>
      </w:tr>
      <w:tr w:rsidR="00751B94" w:rsidRPr="00DB0612" w14:paraId="63C3C358" w14:textId="77777777" w:rsidTr="00751B94">
        <w:trPr>
          <w:trHeight w:val="569"/>
          <w:jc w:val="center"/>
        </w:trPr>
        <w:tc>
          <w:tcPr>
            <w:tcW w:w="2500" w:type="pct"/>
            <w:gridSpan w:val="2"/>
            <w:vAlign w:val="center"/>
          </w:tcPr>
          <w:p w14:paraId="34A4C9A8" w14:textId="23E465EA" w:rsidR="00751B94" w:rsidRPr="00DB0612" w:rsidRDefault="00751B94" w:rsidP="00751B94">
            <w:pPr>
              <w:ind w:left="288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FromDate  \* MERGEFORMAT </w:instrTex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«FromDate»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      </w:t>
            </w:r>
          </w:p>
        </w:tc>
        <w:tc>
          <w:tcPr>
            <w:tcW w:w="2500" w:type="pct"/>
            <w:vAlign w:val="center"/>
          </w:tcPr>
          <w:p w14:paraId="69EDD2FA" w14:textId="59CCFC97" w:rsidR="00751B94" w:rsidRPr="00DB0612" w:rsidRDefault="00751B94" w:rsidP="00751B94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    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Đến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ToDate  \* MERGEFORMAT </w:instrTex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«ToDate»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  <w:tr w:rsidR="00824F3E" w:rsidRPr="00DB0612" w14:paraId="7DFC6700" w14:textId="77777777" w:rsidTr="00751B94">
        <w:trPr>
          <w:trHeight w:val="421"/>
          <w:jc w:val="center"/>
        </w:trPr>
        <w:tc>
          <w:tcPr>
            <w:tcW w:w="5000" w:type="pct"/>
            <w:gridSpan w:val="3"/>
            <w:vAlign w:val="center"/>
          </w:tcPr>
          <w:p w14:paraId="2C095B32" w14:textId="53B8F765" w:rsidR="00824F3E" w:rsidRPr="00751B94" w:rsidRDefault="00111CEF" w:rsidP="00751B9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Tổng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="00824F3E" w:rsidRPr="008E2162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  <w:r w:rsidR="00824F3E" w:rsidRPr="008E216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="00751B9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 w:rsidR="00751B9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Total  \* MERGEFORMAT </w:instrText>
            </w:r>
            <w:r w:rsidR="00751B9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 w:rsidR="00751B94"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«Total»</w:t>
            </w:r>
            <w:r w:rsidR="00751B9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</w:tc>
      </w:tr>
    </w:tbl>
    <w:p w14:paraId="66FBB672" w14:textId="74153848" w:rsidR="00751B94" w:rsidRPr="00DB0612" w:rsidRDefault="00751B94" w:rsidP="00751B94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TableEnd:Header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«TableEnd:Header»</w:t>
      </w:r>
      <w:r>
        <w:rPr>
          <w:rFonts w:ascii="Times New Roman" w:hAnsi="Times New Roman"/>
          <w:sz w:val="22"/>
          <w:szCs w:val="22"/>
        </w:rPr>
        <w:fldChar w:fldCharType="end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5"/>
        <w:gridCol w:w="1279"/>
        <w:gridCol w:w="3230"/>
        <w:gridCol w:w="1530"/>
        <w:gridCol w:w="1535"/>
        <w:gridCol w:w="933"/>
        <w:gridCol w:w="1558"/>
        <w:gridCol w:w="1959"/>
        <w:gridCol w:w="1376"/>
      </w:tblGrid>
      <w:tr w:rsidR="00111CEF" w:rsidRPr="00DB0612" w14:paraId="7380B4E6" w14:textId="35D768B0" w:rsidTr="00751B94">
        <w:trPr>
          <w:trHeight w:val="531"/>
          <w:tblHeader/>
          <w:jc w:val="center"/>
        </w:trPr>
        <w:tc>
          <w:tcPr>
            <w:tcW w:w="3827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19BE99" w14:textId="17A4091C" w:rsidR="00111CEF" w:rsidRPr="009A72C5" w:rsidRDefault="00111CE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7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5E80F3" w14:textId="6729876C" w:rsidR="00111CEF" w:rsidRPr="00111CEF" w:rsidRDefault="00111CEF" w:rsidP="00111CEF">
            <w:pPr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 w:rsidRPr="00111CEF">
              <w:rPr>
                <w:rFonts w:ascii="Times New Roman" w:hAnsi="Times New Roman"/>
                <w:bCs/>
                <w:sz w:val="20"/>
                <w:szCs w:val="20"/>
              </w:rPr>
              <w:t>Ký</w:t>
            </w:r>
            <w:proofErr w:type="spellEnd"/>
            <w:r w:rsidRPr="00111CEF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11CEF">
              <w:rPr>
                <w:rFonts w:ascii="Times New Roman" w:hAnsi="Times New Roman"/>
                <w:bCs/>
                <w:sz w:val="20"/>
                <w:szCs w:val="20"/>
              </w:rPr>
              <w:t>nhận</w:t>
            </w:r>
            <w:proofErr w:type="spellEnd"/>
            <w:r w:rsidRPr="00111CEF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</w:tr>
      <w:tr w:rsidR="00111CEF" w:rsidRPr="00DB0612" w14:paraId="26CB8F4D" w14:textId="77777777" w:rsidTr="00751B94">
        <w:trPr>
          <w:trHeight w:val="372"/>
          <w:tblHeader/>
          <w:jc w:val="center"/>
        </w:trPr>
        <w:tc>
          <w:tcPr>
            <w:tcW w:w="28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D6D675" w14:textId="627848BA" w:rsidR="00111CEF" w:rsidRDefault="00111CEF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45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DEDFB2E" w14:textId="3441144E" w:rsidR="00111CEF" w:rsidRDefault="00111CEF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ký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113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4D5871" w14:textId="7A893E30" w:rsidR="00111CEF" w:rsidRDefault="00111CEF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Nơi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gửi</w:t>
            </w:r>
            <w:proofErr w:type="spellEnd"/>
          </w:p>
        </w:tc>
        <w:tc>
          <w:tcPr>
            <w:tcW w:w="538" w:type="pct"/>
            <w:tcBorders>
              <w:top w:val="single" w:sz="4" w:space="0" w:color="auto"/>
            </w:tcBorders>
            <w:vAlign w:val="center"/>
          </w:tcPr>
          <w:p w14:paraId="5546D2A6" w14:textId="41A465A7" w:rsidR="00111CEF" w:rsidRDefault="00111CEF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540" w:type="pct"/>
            <w:tcBorders>
              <w:top w:val="single" w:sz="4" w:space="0" w:color="auto"/>
            </w:tcBorders>
            <w:vAlign w:val="center"/>
          </w:tcPr>
          <w:p w14:paraId="190BFDDA" w14:textId="155AEBB3" w:rsidR="00111CEF" w:rsidRDefault="00111CEF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Trích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yếu</w:t>
            </w:r>
            <w:proofErr w:type="spellEnd"/>
          </w:p>
        </w:tc>
        <w:tc>
          <w:tcPr>
            <w:tcW w:w="32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165BF9" w14:textId="0DF04281" w:rsidR="00111CEF" w:rsidRDefault="00111CEF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Giờ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họp</w:t>
            </w:r>
            <w:proofErr w:type="spellEnd"/>
          </w:p>
        </w:tc>
        <w:tc>
          <w:tcPr>
            <w:tcW w:w="54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D3601D" w14:textId="182B1A39" w:rsidR="00111CEF" w:rsidRPr="009A72C5" w:rsidRDefault="00111CEF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họp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</w:tcBorders>
            <w:vAlign w:val="center"/>
          </w:tcPr>
          <w:p w14:paraId="481AE75D" w14:textId="51F9D24E" w:rsidR="00111CEF" w:rsidRDefault="00111CEF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Địa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điểm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họp</w:t>
            </w:r>
            <w:proofErr w:type="spellEnd"/>
          </w:p>
        </w:tc>
        <w:tc>
          <w:tcPr>
            <w:tcW w:w="484" w:type="pct"/>
            <w:tcBorders>
              <w:top w:val="single" w:sz="4" w:space="0" w:color="auto"/>
            </w:tcBorders>
            <w:vAlign w:val="center"/>
          </w:tcPr>
          <w:p w14:paraId="4B2AC8C8" w14:textId="5F146B07" w:rsidR="00111CEF" w:rsidRDefault="00111CEF" w:rsidP="008E21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vị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họp</w:t>
            </w:r>
            <w:proofErr w:type="spellEnd"/>
          </w:p>
        </w:tc>
      </w:tr>
      <w:tr w:rsidR="00111CEF" w:rsidRPr="00DB0612" w14:paraId="236BC0A4" w14:textId="3086E3F1" w:rsidTr="00751B94">
        <w:trPr>
          <w:trHeight w:val="389"/>
          <w:jc w:val="center"/>
        </w:trPr>
        <w:tc>
          <w:tcPr>
            <w:tcW w:w="287" w:type="pct"/>
            <w:shd w:val="clear" w:color="auto" w:fill="auto"/>
            <w:vAlign w:val="center"/>
          </w:tcPr>
          <w:p w14:paraId="2BA8E281" w14:textId="00B723F8" w:rsidR="00111CEF" w:rsidRPr="00DB0612" w:rsidRDefault="00751B94" w:rsidP="008E216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TableStart:Details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«TableStart:Details»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00111CEF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="00111CEF">
              <w:rPr>
                <w:rFonts w:ascii="Times New Roman" w:hAnsi="Times New Roman"/>
                <w:sz w:val="22"/>
                <w:szCs w:val="22"/>
              </w:rPr>
              <w:instrText xml:space="preserve"> MERGEFIELD  soden  \* MERGEFORMAT </w:instrText>
            </w:r>
            <w:r w:rsidR="00111CE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="00111CEF">
              <w:rPr>
                <w:rFonts w:ascii="Times New Roman" w:hAnsi="Times New Roman"/>
                <w:noProof/>
                <w:sz w:val="22"/>
                <w:szCs w:val="22"/>
              </w:rPr>
              <w:t>«soden»</w:t>
            </w:r>
            <w:r w:rsidR="00111CEF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50" w:type="pct"/>
            <w:vAlign w:val="center"/>
          </w:tcPr>
          <w:p w14:paraId="45D9366E" w14:textId="5090700E" w:rsidR="00111CEF" w:rsidRDefault="00111CEF" w:rsidP="008E2162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sokyhieu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«sokyhieu»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136" w:type="pct"/>
            <w:shd w:val="clear" w:color="auto" w:fill="auto"/>
            <w:vAlign w:val="center"/>
          </w:tcPr>
          <w:p w14:paraId="09062796" w14:textId="678FD53D" w:rsidR="00111CEF" w:rsidRPr="00DB0612" w:rsidRDefault="00111CEF" w:rsidP="008E2162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noigui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«noigui»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538" w:type="pct"/>
            <w:vAlign w:val="center"/>
          </w:tcPr>
          <w:p w14:paraId="26674142" w14:textId="4E7D0BD9" w:rsidR="00111CEF" w:rsidRDefault="00111CEF" w:rsidP="008E216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540" w:type="pct"/>
            <w:vAlign w:val="center"/>
          </w:tcPr>
          <w:p w14:paraId="64FC3CFF" w14:textId="6A3E9082" w:rsidR="00111CEF" w:rsidRDefault="00111CEF" w:rsidP="008E216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trichyeu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«trichyeu»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28" w:type="pct"/>
            <w:shd w:val="clear" w:color="auto" w:fill="auto"/>
            <w:vAlign w:val="center"/>
          </w:tcPr>
          <w:p w14:paraId="6C29B287" w14:textId="77780197" w:rsidR="00111CEF" w:rsidRPr="00DB0612" w:rsidRDefault="00111CEF" w:rsidP="008E216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giohop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«giohop»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16B2CD7F" w14:textId="3F7F4579" w:rsidR="00111CEF" w:rsidRPr="00DB0612" w:rsidRDefault="00111CEF" w:rsidP="008E2162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ngayhop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«ngayhop»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689" w:type="pct"/>
            <w:vAlign w:val="center"/>
          </w:tcPr>
          <w:p w14:paraId="38BF7156" w14:textId="2BA5CB12" w:rsidR="00111CEF" w:rsidRPr="00DB0612" w:rsidRDefault="00111CEF" w:rsidP="008E2162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diadiemhop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«diadiemhop»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84" w:type="pct"/>
            <w:vAlign w:val="center"/>
          </w:tcPr>
          <w:p w14:paraId="6732C722" w14:textId="6FA4E16F" w:rsidR="00111CEF" w:rsidRDefault="00111CEF" w:rsidP="008E2162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donvihop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«donvihop»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00751B94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="00751B94">
              <w:rPr>
                <w:rFonts w:ascii="Times New Roman" w:hAnsi="Times New Roman"/>
                <w:sz w:val="22"/>
                <w:szCs w:val="22"/>
              </w:rPr>
              <w:instrText xml:space="preserve"> MERGEFIELD  TableEnd:Details  \* MERGEFORMAT </w:instrText>
            </w:r>
            <w:r w:rsidR="00751B94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="00751B94">
              <w:rPr>
                <w:rFonts w:ascii="Times New Roman" w:hAnsi="Times New Roman"/>
                <w:noProof/>
                <w:sz w:val="22"/>
                <w:szCs w:val="22"/>
              </w:rPr>
              <w:t>«TableEnd:Details»</w:t>
            </w:r>
            <w:r w:rsidR="00751B94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14:paraId="5B5A029D" w14:textId="77777777" w:rsidR="00824F3E" w:rsidRPr="00DB0612" w:rsidRDefault="00824F3E" w:rsidP="00824F3E">
      <w:pPr>
        <w:tabs>
          <w:tab w:val="left" w:leader="dot" w:pos="10632"/>
        </w:tabs>
        <w:spacing w:line="288" w:lineRule="auto"/>
        <w:jc w:val="center"/>
        <w:rPr>
          <w:rFonts w:ascii="Times New Roman" w:hAnsi="Times New Roman"/>
          <w:sz w:val="22"/>
          <w:szCs w:val="22"/>
        </w:rPr>
      </w:pPr>
    </w:p>
    <w:p w14:paraId="35E876A5" w14:textId="77777777" w:rsidR="00A22651" w:rsidRPr="00DB0612" w:rsidRDefault="00A22651" w:rsidP="0086519C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</w:p>
    <w:sectPr w:rsidR="00A22651" w:rsidRPr="00DB0612" w:rsidSect="009A39C3">
      <w:footerReference w:type="even" r:id="rId8"/>
      <w:footerReference w:type="default" r:id="rId9"/>
      <w:pgSz w:w="16834" w:h="11909" w:orient="landscape" w:code="9"/>
      <w:pgMar w:top="1134" w:right="1134" w:bottom="1134" w:left="1701" w:header="448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08784" w14:textId="77777777" w:rsidR="0045385C" w:rsidRDefault="0045385C">
      <w:r>
        <w:separator/>
      </w:r>
    </w:p>
  </w:endnote>
  <w:endnote w:type="continuationSeparator" w:id="0">
    <w:p w14:paraId="20CDF481" w14:textId="77777777" w:rsidR="0045385C" w:rsidRDefault="00453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4F540" w14:textId="77777777" w:rsidR="00DC3C5C" w:rsidRDefault="00CB14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C3C5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118F9C" w14:textId="77777777" w:rsidR="00DC3C5C" w:rsidRDefault="00DC3C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CF4BA" w14:textId="77777777" w:rsidR="00A40E46" w:rsidRPr="00A40E46" w:rsidRDefault="00CB14C1" w:rsidP="009A72C5">
    <w:pPr>
      <w:pStyle w:val="Footer"/>
      <w:jc w:val="right"/>
      <w:rPr>
        <w:sz w:val="20"/>
      </w:rPr>
    </w:pPr>
    <w:r w:rsidRPr="00A40E46">
      <w:rPr>
        <w:sz w:val="20"/>
      </w:rPr>
      <w:fldChar w:fldCharType="begin"/>
    </w:r>
    <w:r w:rsidR="00A40E46" w:rsidRPr="00A40E46">
      <w:rPr>
        <w:sz w:val="20"/>
      </w:rPr>
      <w:instrText xml:space="preserve"> PAGE   \* MERGEFORMAT </w:instrText>
    </w:r>
    <w:r w:rsidRPr="00A40E46">
      <w:rPr>
        <w:sz w:val="20"/>
      </w:rPr>
      <w:fldChar w:fldCharType="separate"/>
    </w:r>
    <w:r w:rsidR="00FF7627">
      <w:rPr>
        <w:noProof/>
        <w:sz w:val="20"/>
      </w:rPr>
      <w:t>1</w:t>
    </w:r>
    <w:r w:rsidRPr="00A40E46">
      <w:rPr>
        <w:sz w:val="20"/>
      </w:rPr>
      <w:fldChar w:fldCharType="end"/>
    </w:r>
  </w:p>
  <w:p w14:paraId="125547D5" w14:textId="77777777" w:rsidR="00DC3C5C" w:rsidRDefault="00DC3C5C" w:rsidP="0071103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4F2DD" w14:textId="77777777" w:rsidR="0045385C" w:rsidRDefault="0045385C">
      <w:r>
        <w:separator/>
      </w:r>
    </w:p>
  </w:footnote>
  <w:footnote w:type="continuationSeparator" w:id="0">
    <w:p w14:paraId="64EE4DA7" w14:textId="77777777" w:rsidR="0045385C" w:rsidRDefault="004538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31F2"/>
    <w:multiLevelType w:val="hybridMultilevel"/>
    <w:tmpl w:val="585888B6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212249"/>
    <w:multiLevelType w:val="hybridMultilevel"/>
    <w:tmpl w:val="AD46066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EF2E9B"/>
    <w:multiLevelType w:val="hybridMultilevel"/>
    <w:tmpl w:val="DD3CF6E2"/>
    <w:lvl w:ilvl="0" w:tplc="A142D94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72E44"/>
    <w:multiLevelType w:val="multilevel"/>
    <w:tmpl w:val="89D2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714E6A"/>
    <w:multiLevelType w:val="hybridMultilevel"/>
    <w:tmpl w:val="D9E60752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C02992"/>
    <w:multiLevelType w:val="hybridMultilevel"/>
    <w:tmpl w:val="320C4A1A"/>
    <w:lvl w:ilvl="0" w:tplc="20AA77E0">
      <w:start w:val="2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32D6D"/>
    <w:multiLevelType w:val="hybridMultilevel"/>
    <w:tmpl w:val="6CA4610E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7D4244"/>
    <w:multiLevelType w:val="hybridMultilevel"/>
    <w:tmpl w:val="EAFAF7AC"/>
    <w:lvl w:ilvl="0" w:tplc="D6980C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A2B34"/>
    <w:multiLevelType w:val="hybridMultilevel"/>
    <w:tmpl w:val="558C5520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8E224C"/>
    <w:multiLevelType w:val="hybridMultilevel"/>
    <w:tmpl w:val="C8BA348A"/>
    <w:lvl w:ilvl="0" w:tplc="68343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F4A30BF"/>
    <w:multiLevelType w:val="multilevel"/>
    <w:tmpl w:val="0810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901774E"/>
    <w:multiLevelType w:val="hybridMultilevel"/>
    <w:tmpl w:val="96C20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3"/>
  </w:num>
  <w:num w:numId="9">
    <w:abstractNumId w:val="11"/>
  </w:num>
  <w:num w:numId="10">
    <w:abstractNumId w:val="2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19EC"/>
    <w:rsid w:val="0000281C"/>
    <w:rsid w:val="00006E45"/>
    <w:rsid w:val="00007656"/>
    <w:rsid w:val="00015640"/>
    <w:rsid w:val="0002070F"/>
    <w:rsid w:val="00021A2A"/>
    <w:rsid w:val="000224C4"/>
    <w:rsid w:val="00030EE7"/>
    <w:rsid w:val="00033631"/>
    <w:rsid w:val="00063EBB"/>
    <w:rsid w:val="00066486"/>
    <w:rsid w:val="00071830"/>
    <w:rsid w:val="00072252"/>
    <w:rsid w:val="000824A4"/>
    <w:rsid w:val="00083FC3"/>
    <w:rsid w:val="000920A8"/>
    <w:rsid w:val="000A5B85"/>
    <w:rsid w:val="000A6F04"/>
    <w:rsid w:val="000B23AF"/>
    <w:rsid w:val="000B2BB8"/>
    <w:rsid w:val="000B77B5"/>
    <w:rsid w:val="000C1AF3"/>
    <w:rsid w:val="000C30DC"/>
    <w:rsid w:val="000F03DF"/>
    <w:rsid w:val="001015D3"/>
    <w:rsid w:val="00102B4F"/>
    <w:rsid w:val="00103397"/>
    <w:rsid w:val="00103588"/>
    <w:rsid w:val="00111CEF"/>
    <w:rsid w:val="001152E5"/>
    <w:rsid w:val="00116EB6"/>
    <w:rsid w:val="00123BA7"/>
    <w:rsid w:val="00133102"/>
    <w:rsid w:val="0014059C"/>
    <w:rsid w:val="00143D15"/>
    <w:rsid w:val="00155D3C"/>
    <w:rsid w:val="00161918"/>
    <w:rsid w:val="00170F2D"/>
    <w:rsid w:val="00171A15"/>
    <w:rsid w:val="00171F98"/>
    <w:rsid w:val="001763E9"/>
    <w:rsid w:val="00176A22"/>
    <w:rsid w:val="001943DE"/>
    <w:rsid w:val="001976E4"/>
    <w:rsid w:val="001A37F0"/>
    <w:rsid w:val="001A6D63"/>
    <w:rsid w:val="001C62A3"/>
    <w:rsid w:val="001F05EB"/>
    <w:rsid w:val="002000EB"/>
    <w:rsid w:val="00206105"/>
    <w:rsid w:val="0021664B"/>
    <w:rsid w:val="002217B2"/>
    <w:rsid w:val="00225128"/>
    <w:rsid w:val="00226DA7"/>
    <w:rsid w:val="00227C74"/>
    <w:rsid w:val="002340BF"/>
    <w:rsid w:val="0024479B"/>
    <w:rsid w:val="002515C0"/>
    <w:rsid w:val="00251AA5"/>
    <w:rsid w:val="002525DA"/>
    <w:rsid w:val="00257A5F"/>
    <w:rsid w:val="0026081B"/>
    <w:rsid w:val="0026373D"/>
    <w:rsid w:val="00271601"/>
    <w:rsid w:val="00271D01"/>
    <w:rsid w:val="002739A8"/>
    <w:rsid w:val="00273C09"/>
    <w:rsid w:val="00282077"/>
    <w:rsid w:val="00282C98"/>
    <w:rsid w:val="002860EF"/>
    <w:rsid w:val="00287398"/>
    <w:rsid w:val="002B1E94"/>
    <w:rsid w:val="002B3E1B"/>
    <w:rsid w:val="002B5CE4"/>
    <w:rsid w:val="002B6743"/>
    <w:rsid w:val="002C3CE6"/>
    <w:rsid w:val="002D57F2"/>
    <w:rsid w:val="002D722E"/>
    <w:rsid w:val="002E1CF7"/>
    <w:rsid w:val="002E6A6B"/>
    <w:rsid w:val="002F33A1"/>
    <w:rsid w:val="0030004F"/>
    <w:rsid w:val="0030326C"/>
    <w:rsid w:val="00304022"/>
    <w:rsid w:val="00304250"/>
    <w:rsid w:val="0031408C"/>
    <w:rsid w:val="00334E62"/>
    <w:rsid w:val="0034107E"/>
    <w:rsid w:val="00343CC9"/>
    <w:rsid w:val="003461AA"/>
    <w:rsid w:val="00346C24"/>
    <w:rsid w:val="003551E8"/>
    <w:rsid w:val="00374987"/>
    <w:rsid w:val="00384125"/>
    <w:rsid w:val="003856F5"/>
    <w:rsid w:val="003925F0"/>
    <w:rsid w:val="003A1E8B"/>
    <w:rsid w:val="003A2C6F"/>
    <w:rsid w:val="003B3B24"/>
    <w:rsid w:val="003B40AD"/>
    <w:rsid w:val="003B61FB"/>
    <w:rsid w:val="003D032F"/>
    <w:rsid w:val="003D3915"/>
    <w:rsid w:val="003E0245"/>
    <w:rsid w:val="003E1090"/>
    <w:rsid w:val="003E4649"/>
    <w:rsid w:val="003E7FA4"/>
    <w:rsid w:val="0040115F"/>
    <w:rsid w:val="00410FEC"/>
    <w:rsid w:val="00413069"/>
    <w:rsid w:val="00433510"/>
    <w:rsid w:val="00437DB0"/>
    <w:rsid w:val="00441F9D"/>
    <w:rsid w:val="0044542C"/>
    <w:rsid w:val="00450399"/>
    <w:rsid w:val="0045385C"/>
    <w:rsid w:val="0045473D"/>
    <w:rsid w:val="004641FF"/>
    <w:rsid w:val="00464337"/>
    <w:rsid w:val="00465551"/>
    <w:rsid w:val="004856C2"/>
    <w:rsid w:val="00487BFF"/>
    <w:rsid w:val="004978B3"/>
    <w:rsid w:val="004A629A"/>
    <w:rsid w:val="004B0E7A"/>
    <w:rsid w:val="004B17AA"/>
    <w:rsid w:val="004B2658"/>
    <w:rsid w:val="004C260F"/>
    <w:rsid w:val="004C3A8A"/>
    <w:rsid w:val="004D626B"/>
    <w:rsid w:val="004D71BF"/>
    <w:rsid w:val="004D7CCE"/>
    <w:rsid w:val="004E17BE"/>
    <w:rsid w:val="004E19EC"/>
    <w:rsid w:val="004F262B"/>
    <w:rsid w:val="004F55E2"/>
    <w:rsid w:val="0050091A"/>
    <w:rsid w:val="00501AA0"/>
    <w:rsid w:val="005024E1"/>
    <w:rsid w:val="0050497A"/>
    <w:rsid w:val="00521662"/>
    <w:rsid w:val="00524AFF"/>
    <w:rsid w:val="005340FC"/>
    <w:rsid w:val="00551383"/>
    <w:rsid w:val="0055201C"/>
    <w:rsid w:val="005625C4"/>
    <w:rsid w:val="00563908"/>
    <w:rsid w:val="00576752"/>
    <w:rsid w:val="0058604D"/>
    <w:rsid w:val="00586F46"/>
    <w:rsid w:val="00595E56"/>
    <w:rsid w:val="005A09EE"/>
    <w:rsid w:val="005A1951"/>
    <w:rsid w:val="005A4FA5"/>
    <w:rsid w:val="005A524B"/>
    <w:rsid w:val="005A765D"/>
    <w:rsid w:val="005B238D"/>
    <w:rsid w:val="005B371A"/>
    <w:rsid w:val="005E35A7"/>
    <w:rsid w:val="005E4FA9"/>
    <w:rsid w:val="005E51B0"/>
    <w:rsid w:val="005E6330"/>
    <w:rsid w:val="005E7979"/>
    <w:rsid w:val="005F4634"/>
    <w:rsid w:val="005F5049"/>
    <w:rsid w:val="005F5A95"/>
    <w:rsid w:val="00611125"/>
    <w:rsid w:val="0061261F"/>
    <w:rsid w:val="006306BE"/>
    <w:rsid w:val="006318E1"/>
    <w:rsid w:val="00637506"/>
    <w:rsid w:val="00640648"/>
    <w:rsid w:val="00640D9B"/>
    <w:rsid w:val="00642E64"/>
    <w:rsid w:val="00643C34"/>
    <w:rsid w:val="0067022D"/>
    <w:rsid w:val="00675B36"/>
    <w:rsid w:val="00675EE5"/>
    <w:rsid w:val="00676616"/>
    <w:rsid w:val="00677353"/>
    <w:rsid w:val="00691046"/>
    <w:rsid w:val="00694A02"/>
    <w:rsid w:val="00696D10"/>
    <w:rsid w:val="00697100"/>
    <w:rsid w:val="006A37D8"/>
    <w:rsid w:val="006A6AE2"/>
    <w:rsid w:val="006B12C6"/>
    <w:rsid w:val="006B7B5D"/>
    <w:rsid w:val="006B7BD3"/>
    <w:rsid w:val="006C0527"/>
    <w:rsid w:val="006D579E"/>
    <w:rsid w:val="006D6F09"/>
    <w:rsid w:val="006E2038"/>
    <w:rsid w:val="006E46BC"/>
    <w:rsid w:val="006E7660"/>
    <w:rsid w:val="006E7D30"/>
    <w:rsid w:val="00701007"/>
    <w:rsid w:val="00711038"/>
    <w:rsid w:val="00716F00"/>
    <w:rsid w:val="00722717"/>
    <w:rsid w:val="00736C8C"/>
    <w:rsid w:val="00741F6F"/>
    <w:rsid w:val="0075193E"/>
    <w:rsid w:val="00751B94"/>
    <w:rsid w:val="00766DA8"/>
    <w:rsid w:val="00772EB6"/>
    <w:rsid w:val="00774602"/>
    <w:rsid w:val="007820AC"/>
    <w:rsid w:val="007907BA"/>
    <w:rsid w:val="007923B7"/>
    <w:rsid w:val="007942D0"/>
    <w:rsid w:val="00795526"/>
    <w:rsid w:val="007966BA"/>
    <w:rsid w:val="007A2C69"/>
    <w:rsid w:val="007B010B"/>
    <w:rsid w:val="007C202B"/>
    <w:rsid w:val="007D5DD0"/>
    <w:rsid w:val="007D7C32"/>
    <w:rsid w:val="007E0DCB"/>
    <w:rsid w:val="007E26C4"/>
    <w:rsid w:val="00805D6C"/>
    <w:rsid w:val="00817ADF"/>
    <w:rsid w:val="00824F3E"/>
    <w:rsid w:val="00835082"/>
    <w:rsid w:val="0083530D"/>
    <w:rsid w:val="00837193"/>
    <w:rsid w:val="00837C04"/>
    <w:rsid w:val="0084653B"/>
    <w:rsid w:val="0084715B"/>
    <w:rsid w:val="00852C52"/>
    <w:rsid w:val="00853A3D"/>
    <w:rsid w:val="008545A6"/>
    <w:rsid w:val="0085487B"/>
    <w:rsid w:val="0086519C"/>
    <w:rsid w:val="0087108E"/>
    <w:rsid w:val="008778B4"/>
    <w:rsid w:val="00893B18"/>
    <w:rsid w:val="00897D39"/>
    <w:rsid w:val="008A12B4"/>
    <w:rsid w:val="008B3FED"/>
    <w:rsid w:val="008B553C"/>
    <w:rsid w:val="008B5BAE"/>
    <w:rsid w:val="008B71EC"/>
    <w:rsid w:val="008C660A"/>
    <w:rsid w:val="008D6EB9"/>
    <w:rsid w:val="008E2162"/>
    <w:rsid w:val="008F24BF"/>
    <w:rsid w:val="0091315B"/>
    <w:rsid w:val="00913292"/>
    <w:rsid w:val="0091540E"/>
    <w:rsid w:val="00916B05"/>
    <w:rsid w:val="00930E98"/>
    <w:rsid w:val="00935669"/>
    <w:rsid w:val="00935ABC"/>
    <w:rsid w:val="00943CF1"/>
    <w:rsid w:val="009449C7"/>
    <w:rsid w:val="00954F4A"/>
    <w:rsid w:val="00960B09"/>
    <w:rsid w:val="0096347B"/>
    <w:rsid w:val="009730C6"/>
    <w:rsid w:val="009811C3"/>
    <w:rsid w:val="00985BA0"/>
    <w:rsid w:val="009912E9"/>
    <w:rsid w:val="009A173B"/>
    <w:rsid w:val="009A22B9"/>
    <w:rsid w:val="009A39C3"/>
    <w:rsid w:val="009A72C5"/>
    <w:rsid w:val="009B65E2"/>
    <w:rsid w:val="009C6D5A"/>
    <w:rsid w:val="009E7BC7"/>
    <w:rsid w:val="009F2AD0"/>
    <w:rsid w:val="009F5ACC"/>
    <w:rsid w:val="00A11A44"/>
    <w:rsid w:val="00A16F2D"/>
    <w:rsid w:val="00A17FC4"/>
    <w:rsid w:val="00A20EB8"/>
    <w:rsid w:val="00A21679"/>
    <w:rsid w:val="00A22651"/>
    <w:rsid w:val="00A34942"/>
    <w:rsid w:val="00A35A84"/>
    <w:rsid w:val="00A3722D"/>
    <w:rsid w:val="00A377C9"/>
    <w:rsid w:val="00A40E46"/>
    <w:rsid w:val="00A4463C"/>
    <w:rsid w:val="00A5129A"/>
    <w:rsid w:val="00A52085"/>
    <w:rsid w:val="00A57B05"/>
    <w:rsid w:val="00A601DA"/>
    <w:rsid w:val="00A6146D"/>
    <w:rsid w:val="00A802D1"/>
    <w:rsid w:val="00A844BE"/>
    <w:rsid w:val="00A9051C"/>
    <w:rsid w:val="00A95626"/>
    <w:rsid w:val="00A96029"/>
    <w:rsid w:val="00A97C05"/>
    <w:rsid w:val="00AA2A9E"/>
    <w:rsid w:val="00AA397F"/>
    <w:rsid w:val="00AA53F6"/>
    <w:rsid w:val="00AA6D83"/>
    <w:rsid w:val="00AA6E63"/>
    <w:rsid w:val="00AE51FF"/>
    <w:rsid w:val="00AE58E9"/>
    <w:rsid w:val="00AE6B4F"/>
    <w:rsid w:val="00AF16F7"/>
    <w:rsid w:val="00AF36AE"/>
    <w:rsid w:val="00AF64F7"/>
    <w:rsid w:val="00AF6755"/>
    <w:rsid w:val="00B11129"/>
    <w:rsid w:val="00B1248E"/>
    <w:rsid w:val="00B130C6"/>
    <w:rsid w:val="00B16C1D"/>
    <w:rsid w:val="00B2222A"/>
    <w:rsid w:val="00B319AD"/>
    <w:rsid w:val="00B33C3B"/>
    <w:rsid w:val="00B35A15"/>
    <w:rsid w:val="00B3619A"/>
    <w:rsid w:val="00B43D3C"/>
    <w:rsid w:val="00B53748"/>
    <w:rsid w:val="00B55532"/>
    <w:rsid w:val="00B559A5"/>
    <w:rsid w:val="00B76B36"/>
    <w:rsid w:val="00B819FF"/>
    <w:rsid w:val="00B85F5F"/>
    <w:rsid w:val="00BA1014"/>
    <w:rsid w:val="00BB619F"/>
    <w:rsid w:val="00BB7750"/>
    <w:rsid w:val="00BB79E9"/>
    <w:rsid w:val="00BC1B62"/>
    <w:rsid w:val="00BC2BDC"/>
    <w:rsid w:val="00BC3768"/>
    <w:rsid w:val="00BC7FBA"/>
    <w:rsid w:val="00BD4399"/>
    <w:rsid w:val="00BD7A4D"/>
    <w:rsid w:val="00C00974"/>
    <w:rsid w:val="00C059B9"/>
    <w:rsid w:val="00C10EB5"/>
    <w:rsid w:val="00C21CB9"/>
    <w:rsid w:val="00C23973"/>
    <w:rsid w:val="00C2402E"/>
    <w:rsid w:val="00C26C91"/>
    <w:rsid w:val="00C3033F"/>
    <w:rsid w:val="00C57AF4"/>
    <w:rsid w:val="00C612E3"/>
    <w:rsid w:val="00C65268"/>
    <w:rsid w:val="00C66815"/>
    <w:rsid w:val="00C71DD2"/>
    <w:rsid w:val="00C80DA2"/>
    <w:rsid w:val="00C81D99"/>
    <w:rsid w:val="00C82F2C"/>
    <w:rsid w:val="00C835A2"/>
    <w:rsid w:val="00C872C7"/>
    <w:rsid w:val="00CA565F"/>
    <w:rsid w:val="00CA6224"/>
    <w:rsid w:val="00CB14C1"/>
    <w:rsid w:val="00CB1C58"/>
    <w:rsid w:val="00CC06B9"/>
    <w:rsid w:val="00CE640A"/>
    <w:rsid w:val="00CF290D"/>
    <w:rsid w:val="00CF6561"/>
    <w:rsid w:val="00D06C75"/>
    <w:rsid w:val="00D07764"/>
    <w:rsid w:val="00D16EEC"/>
    <w:rsid w:val="00D2720A"/>
    <w:rsid w:val="00D35705"/>
    <w:rsid w:val="00D628BC"/>
    <w:rsid w:val="00D6579C"/>
    <w:rsid w:val="00D65835"/>
    <w:rsid w:val="00D74652"/>
    <w:rsid w:val="00D749FD"/>
    <w:rsid w:val="00D875EA"/>
    <w:rsid w:val="00DA5778"/>
    <w:rsid w:val="00DA6A60"/>
    <w:rsid w:val="00DB0612"/>
    <w:rsid w:val="00DC3C5C"/>
    <w:rsid w:val="00DC4195"/>
    <w:rsid w:val="00DC6DDF"/>
    <w:rsid w:val="00DC79D4"/>
    <w:rsid w:val="00DE13CD"/>
    <w:rsid w:val="00DE3D63"/>
    <w:rsid w:val="00DE6FE6"/>
    <w:rsid w:val="00E028D4"/>
    <w:rsid w:val="00E10488"/>
    <w:rsid w:val="00E20C59"/>
    <w:rsid w:val="00E24CF9"/>
    <w:rsid w:val="00E26875"/>
    <w:rsid w:val="00E377BE"/>
    <w:rsid w:val="00E40D0F"/>
    <w:rsid w:val="00E42C26"/>
    <w:rsid w:val="00E46AEA"/>
    <w:rsid w:val="00E4757B"/>
    <w:rsid w:val="00E5557A"/>
    <w:rsid w:val="00E57215"/>
    <w:rsid w:val="00E574F4"/>
    <w:rsid w:val="00E61C2A"/>
    <w:rsid w:val="00E657C0"/>
    <w:rsid w:val="00E7737A"/>
    <w:rsid w:val="00E848E9"/>
    <w:rsid w:val="00E8696B"/>
    <w:rsid w:val="00E9142A"/>
    <w:rsid w:val="00E941A2"/>
    <w:rsid w:val="00E9463F"/>
    <w:rsid w:val="00E96A6A"/>
    <w:rsid w:val="00EA092B"/>
    <w:rsid w:val="00EA3076"/>
    <w:rsid w:val="00EA3EFB"/>
    <w:rsid w:val="00EA7BAA"/>
    <w:rsid w:val="00EB176C"/>
    <w:rsid w:val="00EC34EC"/>
    <w:rsid w:val="00ED1A03"/>
    <w:rsid w:val="00EE584C"/>
    <w:rsid w:val="00EE7D55"/>
    <w:rsid w:val="00EF11BC"/>
    <w:rsid w:val="00EF1A5F"/>
    <w:rsid w:val="00EF3F63"/>
    <w:rsid w:val="00F05DB2"/>
    <w:rsid w:val="00F11D54"/>
    <w:rsid w:val="00F243A2"/>
    <w:rsid w:val="00F31827"/>
    <w:rsid w:val="00F31B02"/>
    <w:rsid w:val="00F35534"/>
    <w:rsid w:val="00F3677B"/>
    <w:rsid w:val="00F40026"/>
    <w:rsid w:val="00F40092"/>
    <w:rsid w:val="00F41D23"/>
    <w:rsid w:val="00F428A1"/>
    <w:rsid w:val="00F767E5"/>
    <w:rsid w:val="00F80118"/>
    <w:rsid w:val="00F8116B"/>
    <w:rsid w:val="00F83306"/>
    <w:rsid w:val="00F84BC0"/>
    <w:rsid w:val="00FA33F3"/>
    <w:rsid w:val="00FA6900"/>
    <w:rsid w:val="00FC776F"/>
    <w:rsid w:val="00FD0980"/>
    <w:rsid w:val="00FD5117"/>
    <w:rsid w:val="00FE2298"/>
    <w:rsid w:val="00FE4218"/>
    <w:rsid w:val="00FE4B33"/>
    <w:rsid w:val="00FF2EF2"/>
    <w:rsid w:val="00FF76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B6619"/>
  <w15:docId w15:val="{B08FEA5C-9117-4A60-B75E-95B6A52E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032F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1943DE"/>
    <w:pPr>
      <w:keepNext/>
      <w:jc w:val="center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qFormat/>
    <w:rsid w:val="001943D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qFormat/>
    <w:rsid w:val="001943DE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1"/>
    <w:basedOn w:val="Heading2"/>
    <w:rsid w:val="001943DE"/>
    <w:pPr>
      <w:tabs>
        <w:tab w:val="left" w:leader="dot" w:pos="9360"/>
      </w:tabs>
      <w:spacing w:before="160" w:after="100"/>
    </w:pPr>
    <w:rPr>
      <w:rFonts w:ascii="Times New Roman" w:hAnsi="Times New Roman" w:cs="Times New Roman"/>
      <w:b w:val="0"/>
      <w:bCs w:val="0"/>
      <w:i w:val="0"/>
      <w:iCs w:val="0"/>
      <w:sz w:val="22"/>
      <w:szCs w:val="20"/>
    </w:rPr>
  </w:style>
  <w:style w:type="paragraph" w:customStyle="1" w:styleId="2">
    <w:name w:val="2"/>
    <w:basedOn w:val="Normal"/>
    <w:rsid w:val="001943DE"/>
    <w:pPr>
      <w:shd w:val="clear" w:color="auto" w:fill="E6E6E6"/>
      <w:spacing w:before="120" w:after="120"/>
    </w:pPr>
    <w:rPr>
      <w:rFonts w:ascii="Times New Roman" w:hAnsi="Times New Roman"/>
      <w:b/>
      <w:bCs/>
      <w:sz w:val="22"/>
      <w:shd w:val="clear" w:color="auto" w:fill="E6E6E6"/>
    </w:rPr>
  </w:style>
  <w:style w:type="paragraph" w:styleId="Header">
    <w:name w:val="header"/>
    <w:basedOn w:val="Normal"/>
    <w:link w:val="HeaderChar"/>
    <w:rsid w:val="001943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943DE"/>
    <w:pPr>
      <w:tabs>
        <w:tab w:val="center" w:pos="4320"/>
        <w:tab w:val="right" w:pos="8640"/>
      </w:tabs>
    </w:pPr>
  </w:style>
  <w:style w:type="paragraph" w:customStyle="1" w:styleId="3">
    <w:name w:val="3"/>
    <w:basedOn w:val="1"/>
    <w:rsid w:val="001943DE"/>
    <w:pPr>
      <w:tabs>
        <w:tab w:val="clear" w:pos="9360"/>
        <w:tab w:val="num" w:pos="453"/>
        <w:tab w:val="left" w:leader="dot" w:pos="10364"/>
      </w:tabs>
      <w:ind w:left="453"/>
    </w:pPr>
  </w:style>
  <w:style w:type="paragraph" w:styleId="BodyText">
    <w:name w:val="Body Text"/>
    <w:basedOn w:val="Normal"/>
    <w:rsid w:val="001943DE"/>
    <w:pPr>
      <w:widowControl w:val="0"/>
      <w:spacing w:line="336" w:lineRule="auto"/>
      <w:jc w:val="both"/>
    </w:pPr>
    <w:rPr>
      <w:szCs w:val="20"/>
    </w:rPr>
  </w:style>
  <w:style w:type="character" w:styleId="PageNumber">
    <w:name w:val="page number"/>
    <w:basedOn w:val="DefaultParagraphFont"/>
    <w:rsid w:val="001943DE"/>
  </w:style>
  <w:style w:type="paragraph" w:styleId="BalloonText">
    <w:name w:val="Balloon Text"/>
    <w:basedOn w:val="Normal"/>
    <w:semiHidden/>
    <w:rsid w:val="001943DE"/>
    <w:rPr>
      <w:rFonts w:ascii="Tahoma" w:hAnsi="Tahoma" w:cs="Tahoma"/>
      <w:sz w:val="16"/>
      <w:szCs w:val="16"/>
    </w:rPr>
  </w:style>
  <w:style w:type="character" w:styleId="Hyperlink">
    <w:name w:val="Hyperlink"/>
    <w:rsid w:val="001943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A629A"/>
    <w:pPr>
      <w:ind w:left="720"/>
    </w:pPr>
  </w:style>
  <w:style w:type="character" w:customStyle="1" w:styleId="FooterChar">
    <w:name w:val="Footer Char"/>
    <w:link w:val="Footer"/>
    <w:uiPriority w:val="99"/>
    <w:rsid w:val="00A40E46"/>
    <w:rPr>
      <w:rFonts w:ascii="VNI-Times" w:hAnsi="VNI-Times"/>
      <w:sz w:val="24"/>
      <w:szCs w:val="24"/>
    </w:rPr>
  </w:style>
  <w:style w:type="character" w:styleId="CommentReference">
    <w:name w:val="annotation reference"/>
    <w:rsid w:val="00B11129"/>
    <w:rPr>
      <w:sz w:val="16"/>
      <w:szCs w:val="16"/>
    </w:rPr>
  </w:style>
  <w:style w:type="paragraph" w:styleId="CommentText">
    <w:name w:val="annotation text"/>
    <w:basedOn w:val="Normal"/>
    <w:link w:val="CommentTextChar"/>
    <w:rsid w:val="00B11129"/>
    <w:rPr>
      <w:sz w:val="20"/>
      <w:szCs w:val="20"/>
    </w:rPr>
  </w:style>
  <w:style w:type="character" w:customStyle="1" w:styleId="CommentTextChar">
    <w:name w:val="Comment Text Char"/>
    <w:link w:val="CommentText"/>
    <w:rsid w:val="00B11129"/>
    <w:rPr>
      <w:rFonts w:ascii="VNI-Times" w:hAnsi="VNI-Times"/>
    </w:rPr>
  </w:style>
  <w:style w:type="paragraph" w:styleId="CommentSubject">
    <w:name w:val="annotation subject"/>
    <w:basedOn w:val="CommentText"/>
    <w:next w:val="CommentText"/>
    <w:link w:val="CommentSubjectChar"/>
    <w:rsid w:val="00B11129"/>
    <w:rPr>
      <w:b/>
      <w:bCs/>
    </w:rPr>
  </w:style>
  <w:style w:type="character" w:customStyle="1" w:styleId="CommentSubjectChar">
    <w:name w:val="Comment Subject Char"/>
    <w:link w:val="CommentSubject"/>
    <w:rsid w:val="00B11129"/>
    <w:rPr>
      <w:rFonts w:ascii="VNI-Times" w:hAnsi="VNI-Times"/>
      <w:b/>
      <w:bCs/>
    </w:rPr>
  </w:style>
  <w:style w:type="table" w:styleId="TableGrid">
    <w:name w:val="Table Grid"/>
    <w:basedOn w:val="TableNormal"/>
    <w:rsid w:val="00EF3F6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EF3F63"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Windows\Temporary%20Internet%20Files\Content.Outlook\NXUA3F87\Mau%20Ho%20so%20nhan%20vien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ED4C0B-772C-4D3A-BF92-4BBC5DC8B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 Ho so nhan vien (2).dot</Template>
  <TotalTime>537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TieuDe</vt:lpstr>
    </vt:vector>
  </TitlesOfParts>
  <Company>sbgr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TieuDe</dc:title>
  <dc:subject/>
  <dc:creator>admin</dc:creator>
  <cp:keywords/>
  <cp:lastModifiedBy>CMCTS</cp:lastModifiedBy>
  <cp:revision>171</cp:revision>
  <cp:lastPrinted>2011-09-21T03:05:00Z</cp:lastPrinted>
  <dcterms:created xsi:type="dcterms:W3CDTF">2018-09-17T10:21:00Z</dcterms:created>
  <dcterms:modified xsi:type="dcterms:W3CDTF">2021-07-22T07:43:00Z</dcterms:modified>
</cp:coreProperties>
</file>