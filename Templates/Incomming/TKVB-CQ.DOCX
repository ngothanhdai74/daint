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8A3E37B" w14:textId="312AB80B" w:rsidR="00824F3E" w:rsidRPr="00DB0612" w:rsidRDefault="008E3653" w:rsidP="00824F3E">
      <w:pPr>
        <w:pageBreakBefore/>
        <w:rPr>
          <w:rFonts w:ascii="Times New Roman" w:hAnsi="Times New Roman"/>
        </w:rPr>
      </w:pPr>
      <w:r>
        <w:rPr>
          <w:rFonts w:ascii="Times New Roman" w:hAnsi="Times New Roman"/>
          <w:sz w:val="22"/>
          <w:szCs w:val="22"/>
        </w:rPr>
        <w:fldChar w:fldCharType="begin"/>
      </w:r>
      <w:r>
        <w:rPr>
          <w:rFonts w:ascii="Times New Roman" w:hAnsi="Times New Roman"/>
          <w:sz w:val="22"/>
          <w:szCs w:val="22"/>
        </w:rPr>
        <w:instrText xml:space="preserve"> MERGEFIELD  TableStart:Header  \* MERGEFORMAT </w:instrText>
      </w:r>
      <w:r>
        <w:rPr>
          <w:rFonts w:ascii="Times New Roman" w:hAnsi="Times New Roman"/>
          <w:sz w:val="22"/>
          <w:szCs w:val="22"/>
        </w:rPr>
        <w:fldChar w:fldCharType="separate"/>
      </w:r>
      <w:r>
        <w:rPr>
          <w:rFonts w:ascii="Times New Roman" w:hAnsi="Times New Roman"/>
          <w:noProof/>
          <w:sz w:val="22"/>
          <w:szCs w:val="22"/>
        </w:rPr>
        <w:t>«TableStart:Header»</w:t>
      </w:r>
      <w:r>
        <w:rPr>
          <w:rFonts w:ascii="Times New Roman" w:hAnsi="Times New Roman"/>
          <w:sz w:val="22"/>
          <w:szCs w:val="22"/>
        </w:rPr>
        <w:fldChar w:fldCharType="end"/>
      </w:r>
    </w:p>
    <w:p w14:paraId="025AC8D1" w14:textId="77777777" w:rsidR="00824F3E" w:rsidRPr="00DB0612" w:rsidRDefault="00824F3E" w:rsidP="00824F3E">
      <w:pPr>
        <w:rPr>
          <w:rFonts w:ascii="Times New Roman" w:hAnsi="Times New Roman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159"/>
        <w:gridCol w:w="10056"/>
      </w:tblGrid>
      <w:tr w:rsidR="00824F3E" w:rsidRPr="00DB0612" w14:paraId="331310E5" w14:textId="77777777" w:rsidTr="008E3653">
        <w:trPr>
          <w:trHeight w:val="1017"/>
          <w:jc w:val="center"/>
        </w:trPr>
        <w:tc>
          <w:tcPr>
            <w:tcW w:w="1463" w:type="pct"/>
          </w:tcPr>
          <w:p w14:paraId="6FD6B950" w14:textId="7D59725B" w:rsidR="00824F3E" w:rsidRPr="006B7B5D" w:rsidRDefault="00C872C7" w:rsidP="009A39C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BỘ TÀI CHÍNH</w:t>
            </w:r>
          </w:p>
          <w:p w14:paraId="1B902588" w14:textId="55966373" w:rsidR="00824F3E" w:rsidRPr="00716F00" w:rsidRDefault="00C872C7" w:rsidP="009A39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VĂN PHÒNG</w:t>
            </w:r>
          </w:p>
        </w:tc>
        <w:tc>
          <w:tcPr>
            <w:tcW w:w="3537" w:type="pct"/>
            <w:shd w:val="clear" w:color="auto" w:fill="auto"/>
          </w:tcPr>
          <w:p w14:paraId="0C945F27" w14:textId="6BFFB3A3" w:rsidR="00824F3E" w:rsidRPr="00DB0612" w:rsidRDefault="009A39C3" w:rsidP="005B1586">
            <w:pPr>
              <w:ind w:right="38"/>
              <w:jc w:val="right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350999">
              <w:rPr>
                <w:rFonts w:ascii="Times New Roman" w:hAnsi="Times New Roman"/>
                <w:sz w:val="28"/>
                <w:szCs w:val="28"/>
              </w:rPr>
              <w:fldChar w:fldCharType="begin"/>
            </w:r>
            <w:r w:rsidR="00350999">
              <w:rPr>
                <w:rFonts w:ascii="Times New Roman" w:hAnsi="Times New Roman"/>
                <w:sz w:val="28"/>
                <w:szCs w:val="28"/>
              </w:rPr>
              <w:instrText xml:space="preserve"> MERGEFIELD  PrintDate  \* MERGEFORMAT </w:instrText>
            </w:r>
            <w:r w:rsidR="00350999">
              <w:rPr>
                <w:rFonts w:ascii="Times New Roman" w:hAnsi="Times New Roman"/>
                <w:sz w:val="28"/>
                <w:szCs w:val="28"/>
              </w:rPr>
              <w:fldChar w:fldCharType="separate"/>
            </w:r>
            <w:r w:rsidR="00350999">
              <w:rPr>
                <w:rFonts w:ascii="Times New Roman" w:hAnsi="Times New Roman"/>
                <w:noProof/>
                <w:sz w:val="28"/>
                <w:szCs w:val="28"/>
              </w:rPr>
              <w:t>«PrintDate»</w:t>
            </w:r>
            <w:r w:rsidR="00350999">
              <w:rPr>
                <w:rFonts w:ascii="Times New Roman" w:hAnsi="Times New Roman"/>
                <w:sz w:val="28"/>
                <w:szCs w:val="28"/>
              </w:rPr>
              <w:fldChar w:fldCharType="end"/>
            </w:r>
            <w:r w:rsidR="00824F3E" w:rsidRPr="00DB0612">
              <w:rPr>
                <w:rFonts w:ascii="Times New Roman" w:hAnsi="Times New Roman"/>
                <w:sz w:val="28"/>
                <w:szCs w:val="28"/>
              </w:rPr>
              <w:t xml:space="preserve">                                                     </w:t>
            </w:r>
          </w:p>
        </w:tc>
      </w:tr>
      <w:tr w:rsidR="00824F3E" w:rsidRPr="00DB0612" w14:paraId="13F64626" w14:textId="77777777" w:rsidTr="008E3653">
        <w:trPr>
          <w:trHeight w:val="251"/>
          <w:jc w:val="center"/>
        </w:trPr>
        <w:tc>
          <w:tcPr>
            <w:tcW w:w="5000" w:type="pct"/>
            <w:gridSpan w:val="2"/>
          </w:tcPr>
          <w:p w14:paraId="4481BEB5" w14:textId="77777777" w:rsidR="00824F3E" w:rsidRDefault="009B65E2" w:rsidP="005B1586">
            <w:pPr>
              <w:jc w:val="center"/>
              <w:rPr>
                <w:rFonts w:ascii="Times New Roman" w:hAnsi="Times New Roman"/>
                <w:b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>THỐNG KÊ VĂN BẢN</w:t>
            </w:r>
          </w:p>
          <w:p w14:paraId="7D7BDDBB" w14:textId="0C1863DA" w:rsidR="009B65E2" w:rsidRPr="009B65E2" w:rsidRDefault="009B65E2" w:rsidP="005B1586">
            <w:pPr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proofErr w:type="spellStart"/>
            <w:r w:rsidRPr="009B65E2">
              <w:rPr>
                <w:rFonts w:ascii="Times New Roman" w:hAnsi="Times New Roman"/>
                <w:b/>
                <w:bCs/>
                <w:sz w:val="32"/>
                <w:szCs w:val="32"/>
              </w:rPr>
              <w:t>Loại</w:t>
            </w:r>
            <w:proofErr w:type="spellEnd"/>
            <w:r w:rsidRPr="009B65E2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9B65E2">
              <w:rPr>
                <w:rFonts w:ascii="Times New Roman" w:hAnsi="Times New Roman"/>
                <w:b/>
                <w:bCs/>
                <w:sz w:val="32"/>
                <w:szCs w:val="32"/>
              </w:rPr>
              <w:t>sổ</w:t>
            </w:r>
            <w:proofErr w:type="spellEnd"/>
            <w:r w:rsidRPr="009B65E2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: </w:t>
            </w:r>
            <w:r w:rsidR="00350999">
              <w:rPr>
                <w:rFonts w:ascii="Times New Roman" w:hAnsi="Times New Roman"/>
                <w:b/>
                <w:bCs/>
                <w:sz w:val="32"/>
                <w:szCs w:val="32"/>
              </w:rPr>
              <w:fldChar w:fldCharType="begin"/>
            </w:r>
            <w:r w:rsidR="00350999">
              <w:rPr>
                <w:rFonts w:ascii="Times New Roman" w:hAnsi="Times New Roman"/>
                <w:b/>
                <w:bCs/>
                <w:sz w:val="32"/>
                <w:szCs w:val="32"/>
              </w:rPr>
              <w:instrText xml:space="preserve"> MERGEFIELD  DocumentRegisterName  \* MERGEFORMAT </w:instrText>
            </w:r>
            <w:r w:rsidR="00350999">
              <w:rPr>
                <w:rFonts w:ascii="Times New Roman" w:hAnsi="Times New Roman"/>
                <w:b/>
                <w:bCs/>
                <w:sz w:val="32"/>
                <w:szCs w:val="32"/>
              </w:rPr>
              <w:fldChar w:fldCharType="separate"/>
            </w:r>
            <w:r w:rsidR="00350999">
              <w:rPr>
                <w:rFonts w:ascii="Times New Roman" w:hAnsi="Times New Roman"/>
                <w:b/>
                <w:bCs/>
                <w:noProof/>
                <w:sz w:val="32"/>
                <w:szCs w:val="32"/>
              </w:rPr>
              <w:t>«DocumentRegisterName»</w:t>
            </w:r>
            <w:r w:rsidR="00350999">
              <w:rPr>
                <w:rFonts w:ascii="Times New Roman" w:hAnsi="Times New Roman"/>
                <w:b/>
                <w:bCs/>
                <w:sz w:val="32"/>
                <w:szCs w:val="32"/>
              </w:rPr>
              <w:fldChar w:fldCharType="end"/>
            </w:r>
          </w:p>
        </w:tc>
      </w:tr>
      <w:tr w:rsidR="00824F3E" w:rsidRPr="00DB0612" w14:paraId="63C3C358" w14:textId="77777777" w:rsidTr="008E3653">
        <w:trPr>
          <w:trHeight w:val="431"/>
          <w:jc w:val="center"/>
        </w:trPr>
        <w:tc>
          <w:tcPr>
            <w:tcW w:w="5000" w:type="pct"/>
            <w:gridSpan w:val="2"/>
          </w:tcPr>
          <w:p w14:paraId="69EDD2FA" w14:textId="04B2444A" w:rsidR="00824F3E" w:rsidRPr="00DB0612" w:rsidRDefault="009B65E2" w:rsidP="005B1586">
            <w:pPr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="0035099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35099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FromDate  \* MERGEFORMAT </w:instrText>
            </w:r>
            <w:r w:rsidR="0035099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350999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«FromDate»</w:t>
            </w:r>
            <w:r w:rsidR="0035099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</w:t>
            </w:r>
            <w:r w:rsidR="0035099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begin"/>
            </w:r>
            <w:r w:rsidR="0035099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instrText xml:space="preserve"> MERGEFIELD  ToDate  \* MERGEFORMAT </w:instrText>
            </w:r>
            <w:r w:rsidR="0035099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separate"/>
            </w:r>
            <w:r w:rsidR="00350999">
              <w:rPr>
                <w:rFonts w:ascii="Times New Roman" w:hAnsi="Times New Roman"/>
                <w:b/>
                <w:noProof/>
                <w:color w:val="000000"/>
                <w:sz w:val="28"/>
                <w:szCs w:val="28"/>
              </w:rPr>
              <w:t>«ToDate»</w:t>
            </w:r>
            <w:r w:rsidR="00350999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  <w:tr w:rsidR="00824F3E" w:rsidRPr="00DB0612" w14:paraId="7DFC6700" w14:textId="77777777" w:rsidTr="008E3653">
        <w:trPr>
          <w:trHeight w:val="431"/>
          <w:jc w:val="center"/>
        </w:trPr>
        <w:tc>
          <w:tcPr>
            <w:tcW w:w="5000" w:type="pct"/>
            <w:gridSpan w:val="2"/>
          </w:tcPr>
          <w:p w14:paraId="6829F0D7" w14:textId="6F83CBC1" w:rsidR="00824F3E" w:rsidRPr="009B65E2" w:rsidRDefault="00824F3E" w:rsidP="00824F3E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9B65E2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Tổng</w:t>
            </w:r>
            <w:proofErr w:type="spellEnd"/>
            <w:r w:rsidRPr="009B65E2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B65E2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số</w:t>
            </w:r>
            <w:proofErr w:type="spellEnd"/>
            <w:r w:rsidRPr="009B65E2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B65E2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văn</w:t>
            </w:r>
            <w:proofErr w:type="spellEnd"/>
            <w:r w:rsidRPr="009B65E2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9B65E2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bản</w:t>
            </w:r>
            <w:proofErr w:type="spellEnd"/>
            <w:r w:rsidRPr="009B65E2">
              <w:rPr>
                <w:rFonts w:ascii="Times New Roman" w:hAnsi="Times New Roman"/>
                <w:b/>
                <w:bCs/>
                <w:i/>
                <w:iCs/>
                <w:sz w:val="28"/>
                <w:szCs w:val="28"/>
              </w:rPr>
              <w:t>:</w:t>
            </w:r>
            <w:r w:rsidRPr="009B65E2">
              <w:rPr>
                <w:rFonts w:ascii="Times New Roman" w:hAnsi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t xml:space="preserve"> </w:t>
            </w:r>
            <w:r w:rsidR="00350999">
              <w:rPr>
                <w:rFonts w:ascii="Times New Roman" w:hAnsi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fldChar w:fldCharType="begin"/>
            </w:r>
            <w:r w:rsidR="00350999">
              <w:rPr>
                <w:rFonts w:ascii="Times New Roman" w:hAnsi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instrText xml:space="preserve"> MERGEFIELD  Total  \* MERGEFORMAT </w:instrText>
            </w:r>
            <w:r w:rsidR="00350999">
              <w:rPr>
                <w:rFonts w:ascii="Times New Roman" w:hAnsi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fldChar w:fldCharType="separate"/>
            </w:r>
            <w:r w:rsidR="00350999">
              <w:rPr>
                <w:rFonts w:ascii="Times New Roman" w:hAnsi="Times New Roman"/>
                <w:b/>
                <w:bCs/>
                <w:i/>
                <w:iCs/>
                <w:noProof/>
                <w:color w:val="000000"/>
                <w:sz w:val="28"/>
                <w:szCs w:val="28"/>
                <w:lang w:val="vi-VN"/>
              </w:rPr>
              <w:t>«Total»</w:t>
            </w:r>
            <w:r w:rsidR="00350999">
              <w:rPr>
                <w:rFonts w:ascii="Times New Roman" w:hAnsi="Times New Roman"/>
                <w:b/>
                <w:bCs/>
                <w:i/>
                <w:iCs/>
                <w:color w:val="000000"/>
                <w:sz w:val="28"/>
                <w:szCs w:val="28"/>
                <w:lang w:val="vi-VN"/>
              </w:rPr>
              <w:fldChar w:fldCharType="end"/>
            </w:r>
          </w:p>
          <w:p w14:paraId="2C095B32" w14:textId="2E289670" w:rsidR="00824F3E" w:rsidRPr="00DB0612" w:rsidRDefault="00824F3E" w:rsidP="005B1586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14:paraId="6ED98319" w14:textId="4B4DD982" w:rsidR="00224353" w:rsidRPr="008E3653" w:rsidRDefault="00350999" w:rsidP="00350999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  <w:r w:rsidRPr="008E3653">
        <w:rPr>
          <w:rFonts w:ascii="Times New Roman" w:hAnsi="Times New Roman"/>
          <w:sz w:val="22"/>
          <w:szCs w:val="22"/>
        </w:rPr>
        <w:fldChar w:fldCharType="begin"/>
      </w:r>
      <w:r w:rsidRPr="008E3653">
        <w:rPr>
          <w:rFonts w:ascii="Times New Roman" w:hAnsi="Times New Roman"/>
          <w:sz w:val="22"/>
          <w:szCs w:val="22"/>
        </w:rPr>
        <w:instrText xml:space="preserve"> MERGEFIELD  TableEnd:Header  \* MERGEFORMAT </w:instrText>
      </w:r>
      <w:r w:rsidRPr="008E3653">
        <w:rPr>
          <w:rFonts w:ascii="Times New Roman" w:hAnsi="Times New Roman"/>
          <w:sz w:val="22"/>
          <w:szCs w:val="22"/>
        </w:rPr>
        <w:fldChar w:fldCharType="separate"/>
      </w:r>
      <w:r w:rsidRPr="008E3653">
        <w:rPr>
          <w:rFonts w:ascii="Times New Roman" w:hAnsi="Times New Roman"/>
          <w:noProof/>
          <w:sz w:val="22"/>
          <w:szCs w:val="22"/>
        </w:rPr>
        <w:t>«TableEnd:Header»</w:t>
      </w:r>
      <w:r w:rsidRPr="008E3653">
        <w:rPr>
          <w:rFonts w:ascii="Times New Roman" w:hAnsi="Times New Roman"/>
          <w:sz w:val="22"/>
          <w:szCs w:val="22"/>
        </w:rPr>
        <w:fldChar w:fldCharType="end"/>
      </w:r>
    </w:p>
    <w:p w14:paraId="007ECDBB" w14:textId="77777777" w:rsidR="00350999" w:rsidRDefault="00350999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704"/>
        <w:gridCol w:w="2693"/>
        <w:gridCol w:w="1701"/>
        <w:gridCol w:w="1700"/>
        <w:gridCol w:w="3258"/>
        <w:gridCol w:w="2200"/>
      </w:tblGrid>
      <w:tr w:rsidR="00224353" w:rsidRPr="00DB0612" w14:paraId="7380B4E6" w14:textId="57B16D5D" w:rsidTr="00224353">
        <w:trPr>
          <w:trHeight w:val="372"/>
          <w:tblHeader/>
          <w:jc w:val="center"/>
        </w:trPr>
        <w:tc>
          <w:tcPr>
            <w:tcW w:w="337" w:type="pct"/>
            <w:shd w:val="clear" w:color="auto" w:fill="auto"/>
            <w:vAlign w:val="center"/>
          </w:tcPr>
          <w:p w14:paraId="1CB37C73" w14:textId="77777777" w:rsidR="00224353" w:rsidRPr="009A72C5" w:rsidRDefault="00224353" w:rsidP="00824F3E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S</w:t>
            </w:r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ố</w:t>
            </w:r>
            <w:proofErr w:type="spellEnd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 w:themeColor="text1"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599" w:type="pct"/>
            <w:vAlign w:val="center"/>
          </w:tcPr>
          <w:p w14:paraId="01629398" w14:textId="151138F9" w:rsidR="00224353" w:rsidRDefault="00224353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đến</w:t>
            </w:r>
            <w:proofErr w:type="spellEnd"/>
          </w:p>
        </w:tc>
        <w:tc>
          <w:tcPr>
            <w:tcW w:w="947" w:type="pct"/>
            <w:shd w:val="clear" w:color="auto" w:fill="auto"/>
            <w:vAlign w:val="center"/>
          </w:tcPr>
          <w:p w14:paraId="2CBA0226" w14:textId="06DA57AF" w:rsidR="00224353" w:rsidRPr="009A72C5" w:rsidRDefault="00224353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gửi</w:t>
            </w:r>
            <w:proofErr w:type="spellEnd"/>
          </w:p>
        </w:tc>
        <w:tc>
          <w:tcPr>
            <w:tcW w:w="598" w:type="pct"/>
            <w:vAlign w:val="center"/>
          </w:tcPr>
          <w:p w14:paraId="1B98B1E4" w14:textId="0FFF66C1" w:rsidR="00224353" w:rsidRDefault="00224353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598" w:type="pct"/>
            <w:shd w:val="clear" w:color="auto" w:fill="auto"/>
            <w:vAlign w:val="center"/>
          </w:tcPr>
          <w:p w14:paraId="1E26DDDA" w14:textId="767D5779" w:rsidR="00224353" w:rsidRPr="009A72C5" w:rsidRDefault="00224353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Ngày</w:t>
            </w:r>
            <w:proofErr w:type="spellEnd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1146" w:type="pct"/>
            <w:shd w:val="clear" w:color="auto" w:fill="auto"/>
            <w:vAlign w:val="center"/>
          </w:tcPr>
          <w:p w14:paraId="5419BE99" w14:textId="77777777" w:rsidR="00224353" w:rsidRPr="009A72C5" w:rsidRDefault="00224353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9A72C5">
              <w:rPr>
                <w:rFonts w:ascii="Times New Roman" w:hAnsi="Times New Roman"/>
                <w:b/>
                <w:sz w:val="20"/>
                <w:szCs w:val="20"/>
              </w:rPr>
              <w:t>T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rích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yếu</w:t>
            </w:r>
            <w:proofErr w:type="spellEnd"/>
          </w:p>
        </w:tc>
        <w:tc>
          <w:tcPr>
            <w:tcW w:w="774" w:type="pct"/>
            <w:vAlign w:val="center"/>
          </w:tcPr>
          <w:p w14:paraId="39A7C015" w14:textId="77777777" w:rsidR="00224353" w:rsidRDefault="00224353" w:rsidP="00824F3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Đơn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vị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lý</w:t>
            </w:r>
            <w:proofErr w:type="spellEnd"/>
          </w:p>
        </w:tc>
      </w:tr>
      <w:tr w:rsidR="00224353" w:rsidRPr="00DB0612" w14:paraId="236BC0A4" w14:textId="17CE0DB0" w:rsidTr="00224353">
        <w:trPr>
          <w:trHeight w:val="344"/>
          <w:jc w:val="center"/>
        </w:trPr>
        <w:tc>
          <w:tcPr>
            <w:tcW w:w="337" w:type="pct"/>
            <w:shd w:val="clear" w:color="auto" w:fill="auto"/>
          </w:tcPr>
          <w:p w14:paraId="2BA8E281" w14:textId="1C414FC1" w:rsidR="00224353" w:rsidRPr="00DB0612" w:rsidRDefault="00224353" w:rsidP="00206105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TableStart:Details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«TableStart:Details»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599" w:type="pct"/>
          </w:tcPr>
          <w:p w14:paraId="45D9366E" w14:textId="6452902E" w:rsidR="00224353" w:rsidRDefault="00224353" w:rsidP="00224353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ngayden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«ngayden»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947" w:type="pct"/>
            <w:shd w:val="clear" w:color="auto" w:fill="auto"/>
          </w:tcPr>
          <w:p w14:paraId="09062796" w14:textId="3DC4E6DB" w:rsidR="00224353" w:rsidRPr="00DB0612" w:rsidRDefault="00224353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noigui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«noigui»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598" w:type="pct"/>
          </w:tcPr>
          <w:p w14:paraId="64FC3CFF" w14:textId="6176D21B" w:rsidR="00224353" w:rsidRDefault="00224353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sovb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«sovb»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598" w:type="pct"/>
            <w:shd w:val="clear" w:color="auto" w:fill="auto"/>
          </w:tcPr>
          <w:p w14:paraId="6C29B287" w14:textId="77777777" w:rsidR="00224353" w:rsidRPr="00DB0612" w:rsidRDefault="00224353" w:rsidP="00824F3E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ngayvb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«ngayvb»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1146" w:type="pct"/>
            <w:shd w:val="clear" w:color="auto" w:fill="auto"/>
          </w:tcPr>
          <w:p w14:paraId="16B2CD7F" w14:textId="77777777" w:rsidR="00224353" w:rsidRPr="00DB0612" w:rsidRDefault="00224353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trichyeu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«trichyeu»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  <w:tc>
          <w:tcPr>
            <w:tcW w:w="774" w:type="pct"/>
          </w:tcPr>
          <w:p w14:paraId="38BF7156" w14:textId="44ED9027" w:rsidR="00224353" w:rsidRPr="00DB0612" w:rsidRDefault="00224353" w:rsidP="00824F3E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donvixl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«donvixl»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>
              <w:rPr>
                <w:rFonts w:ascii="Times New Roman" w:hAnsi="Times New Roman"/>
                <w:sz w:val="22"/>
                <w:szCs w:val="22"/>
              </w:rPr>
              <w:fldChar w:fldCharType="begin"/>
            </w:r>
            <w:r>
              <w:rPr>
                <w:rFonts w:ascii="Times New Roman" w:hAnsi="Times New Roman"/>
                <w:sz w:val="22"/>
                <w:szCs w:val="22"/>
              </w:rPr>
              <w:instrText xml:space="preserve"> MERGEFIELD  TableEnd:Details  \* MERGEFORMAT </w:instrText>
            </w:r>
            <w:r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>
              <w:rPr>
                <w:rFonts w:ascii="Times New Roman" w:hAnsi="Times New Roman"/>
                <w:noProof/>
                <w:sz w:val="22"/>
                <w:szCs w:val="22"/>
              </w:rPr>
              <w:t>«TableEnd:Details»</w:t>
            </w:r>
            <w:r>
              <w:rPr>
                <w:rFonts w:ascii="Times New Roman" w:hAnsi="Times New Roman"/>
                <w:sz w:val="22"/>
                <w:szCs w:val="22"/>
              </w:rPr>
              <w:fldChar w:fldCharType="end"/>
            </w:r>
          </w:p>
        </w:tc>
      </w:tr>
    </w:tbl>
    <w:p w14:paraId="5B5A029D" w14:textId="77777777" w:rsidR="00824F3E" w:rsidRPr="00DB0612" w:rsidRDefault="00824F3E" w:rsidP="00824F3E">
      <w:pPr>
        <w:tabs>
          <w:tab w:val="left" w:leader="dot" w:pos="10632"/>
        </w:tabs>
        <w:spacing w:line="288" w:lineRule="auto"/>
        <w:jc w:val="center"/>
        <w:rPr>
          <w:rFonts w:ascii="Times New Roman" w:hAnsi="Times New Roman"/>
          <w:sz w:val="22"/>
          <w:szCs w:val="22"/>
        </w:rPr>
      </w:pPr>
    </w:p>
    <w:p w14:paraId="35E876A5" w14:textId="77777777" w:rsidR="00A22651" w:rsidRPr="00DB0612" w:rsidRDefault="00A22651" w:rsidP="0086519C">
      <w:pPr>
        <w:tabs>
          <w:tab w:val="left" w:leader="dot" w:pos="10632"/>
        </w:tabs>
        <w:spacing w:line="288" w:lineRule="auto"/>
        <w:rPr>
          <w:rFonts w:ascii="Times New Roman" w:hAnsi="Times New Roman"/>
          <w:sz w:val="22"/>
          <w:szCs w:val="22"/>
        </w:rPr>
      </w:pPr>
    </w:p>
    <w:sectPr w:rsidR="00A22651" w:rsidRPr="00DB0612" w:rsidSect="009A39C3">
      <w:footerReference w:type="even" r:id="rId8"/>
      <w:footerReference w:type="default" r:id="rId9"/>
      <w:pgSz w:w="16834" w:h="11909" w:orient="landscape" w:code="9"/>
      <w:pgMar w:top="1134" w:right="1134" w:bottom="1134" w:left="1701" w:header="448" w:footer="14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A5DE0" w14:textId="77777777" w:rsidR="00CB138E" w:rsidRDefault="00CB138E">
      <w:r>
        <w:separator/>
      </w:r>
    </w:p>
  </w:endnote>
  <w:endnote w:type="continuationSeparator" w:id="0">
    <w:p w14:paraId="0E0D64A7" w14:textId="77777777" w:rsidR="00CB138E" w:rsidRDefault="00CB1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4F540" w14:textId="77777777" w:rsidR="00DC3C5C" w:rsidRDefault="00CB14C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C3C5C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C118F9C" w14:textId="77777777" w:rsidR="00DC3C5C" w:rsidRDefault="00DC3C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CF4BA" w14:textId="77777777" w:rsidR="00A40E46" w:rsidRPr="00A40E46" w:rsidRDefault="00CB14C1" w:rsidP="009A72C5">
    <w:pPr>
      <w:pStyle w:val="Footer"/>
      <w:jc w:val="right"/>
      <w:rPr>
        <w:sz w:val="20"/>
      </w:rPr>
    </w:pPr>
    <w:r w:rsidRPr="00A40E46">
      <w:rPr>
        <w:sz w:val="20"/>
      </w:rPr>
      <w:fldChar w:fldCharType="begin"/>
    </w:r>
    <w:r w:rsidR="00A40E46" w:rsidRPr="00A40E46">
      <w:rPr>
        <w:sz w:val="20"/>
      </w:rPr>
      <w:instrText xml:space="preserve"> PAGE   \* MERGEFORMAT </w:instrText>
    </w:r>
    <w:r w:rsidRPr="00A40E46">
      <w:rPr>
        <w:sz w:val="20"/>
      </w:rPr>
      <w:fldChar w:fldCharType="separate"/>
    </w:r>
    <w:r w:rsidR="00FF7627">
      <w:rPr>
        <w:noProof/>
        <w:sz w:val="20"/>
      </w:rPr>
      <w:t>1</w:t>
    </w:r>
    <w:r w:rsidRPr="00A40E46">
      <w:rPr>
        <w:sz w:val="20"/>
      </w:rPr>
      <w:fldChar w:fldCharType="end"/>
    </w:r>
  </w:p>
  <w:p w14:paraId="125547D5" w14:textId="77777777" w:rsidR="00DC3C5C" w:rsidRDefault="00DC3C5C" w:rsidP="007110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6597D8" w14:textId="77777777" w:rsidR="00CB138E" w:rsidRDefault="00CB138E">
      <w:r>
        <w:separator/>
      </w:r>
    </w:p>
  </w:footnote>
  <w:footnote w:type="continuationSeparator" w:id="0">
    <w:p w14:paraId="1D9E892A" w14:textId="77777777" w:rsidR="00CB138E" w:rsidRDefault="00CB13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831F2"/>
    <w:multiLevelType w:val="hybridMultilevel"/>
    <w:tmpl w:val="585888B6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212249"/>
    <w:multiLevelType w:val="hybridMultilevel"/>
    <w:tmpl w:val="AD46066A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EF2E9B"/>
    <w:multiLevelType w:val="hybridMultilevel"/>
    <w:tmpl w:val="DD3CF6E2"/>
    <w:lvl w:ilvl="0" w:tplc="A142D94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972E44"/>
    <w:multiLevelType w:val="multilevel"/>
    <w:tmpl w:val="89D2E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714E6A"/>
    <w:multiLevelType w:val="hybridMultilevel"/>
    <w:tmpl w:val="D9E60752"/>
    <w:lvl w:ilvl="0" w:tplc="0409000F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C02992"/>
    <w:multiLevelType w:val="hybridMultilevel"/>
    <w:tmpl w:val="320C4A1A"/>
    <w:lvl w:ilvl="0" w:tplc="20AA77E0">
      <w:start w:val="2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32D6D"/>
    <w:multiLevelType w:val="hybridMultilevel"/>
    <w:tmpl w:val="6CA4610E"/>
    <w:lvl w:ilvl="0" w:tplc="0409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7D4244"/>
    <w:multiLevelType w:val="hybridMultilevel"/>
    <w:tmpl w:val="EAFAF7AC"/>
    <w:lvl w:ilvl="0" w:tplc="D6980C3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AA2B34"/>
    <w:multiLevelType w:val="hybridMultilevel"/>
    <w:tmpl w:val="558C5520"/>
    <w:lvl w:ilvl="0" w:tplc="0409000F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F8E224C"/>
    <w:multiLevelType w:val="hybridMultilevel"/>
    <w:tmpl w:val="C8BA348A"/>
    <w:lvl w:ilvl="0" w:tplc="683433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F4A30BF"/>
    <w:multiLevelType w:val="multilevel"/>
    <w:tmpl w:val="0810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901774E"/>
    <w:multiLevelType w:val="hybridMultilevel"/>
    <w:tmpl w:val="96C20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11"/>
  </w:num>
  <w:num w:numId="10">
    <w:abstractNumId w:val="2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19EC"/>
    <w:rsid w:val="0000281C"/>
    <w:rsid w:val="00006E45"/>
    <w:rsid w:val="00007656"/>
    <w:rsid w:val="00015640"/>
    <w:rsid w:val="00021A2A"/>
    <w:rsid w:val="000224C4"/>
    <w:rsid w:val="00030EE7"/>
    <w:rsid w:val="00033631"/>
    <w:rsid w:val="00063EBB"/>
    <w:rsid w:val="00066486"/>
    <w:rsid w:val="00071830"/>
    <w:rsid w:val="00072252"/>
    <w:rsid w:val="000824A4"/>
    <w:rsid w:val="00083FC3"/>
    <w:rsid w:val="000920A8"/>
    <w:rsid w:val="000A5B85"/>
    <w:rsid w:val="000A6F04"/>
    <w:rsid w:val="000B23AF"/>
    <w:rsid w:val="000B2BB8"/>
    <w:rsid w:val="000B77B5"/>
    <w:rsid w:val="000C1AF3"/>
    <w:rsid w:val="000C30DC"/>
    <w:rsid w:val="000F03DF"/>
    <w:rsid w:val="001015D3"/>
    <w:rsid w:val="00102B4F"/>
    <w:rsid w:val="00103397"/>
    <w:rsid w:val="00103588"/>
    <w:rsid w:val="001152E5"/>
    <w:rsid w:val="00116EB6"/>
    <w:rsid w:val="00123BA7"/>
    <w:rsid w:val="00133102"/>
    <w:rsid w:val="0014059C"/>
    <w:rsid w:val="00143D15"/>
    <w:rsid w:val="00155D3C"/>
    <w:rsid w:val="00161918"/>
    <w:rsid w:val="00170F2D"/>
    <w:rsid w:val="00171A15"/>
    <w:rsid w:val="00171F98"/>
    <w:rsid w:val="001763E9"/>
    <w:rsid w:val="00176A22"/>
    <w:rsid w:val="001943DE"/>
    <w:rsid w:val="001976E4"/>
    <w:rsid w:val="001A37F0"/>
    <w:rsid w:val="001A6D63"/>
    <w:rsid w:val="001C62A3"/>
    <w:rsid w:val="001F05EB"/>
    <w:rsid w:val="002000EB"/>
    <w:rsid w:val="00206105"/>
    <w:rsid w:val="0021664B"/>
    <w:rsid w:val="002217B2"/>
    <w:rsid w:val="00224353"/>
    <w:rsid w:val="00225128"/>
    <w:rsid w:val="00226DA7"/>
    <w:rsid w:val="00227C74"/>
    <w:rsid w:val="002340BF"/>
    <w:rsid w:val="0024479B"/>
    <w:rsid w:val="002515C0"/>
    <w:rsid w:val="00251AA5"/>
    <w:rsid w:val="002525DA"/>
    <w:rsid w:val="00257A5F"/>
    <w:rsid w:val="0026081B"/>
    <w:rsid w:val="0026373D"/>
    <w:rsid w:val="00271601"/>
    <w:rsid w:val="00271D01"/>
    <w:rsid w:val="002739A8"/>
    <w:rsid w:val="00273C09"/>
    <w:rsid w:val="00282077"/>
    <w:rsid w:val="00282C98"/>
    <w:rsid w:val="002860EF"/>
    <w:rsid w:val="00287398"/>
    <w:rsid w:val="002B1E94"/>
    <w:rsid w:val="002B3E1B"/>
    <w:rsid w:val="002B5CE4"/>
    <w:rsid w:val="002B6743"/>
    <w:rsid w:val="002C3CE6"/>
    <w:rsid w:val="002D57F2"/>
    <w:rsid w:val="002D722E"/>
    <w:rsid w:val="002E1CF7"/>
    <w:rsid w:val="002E6A6B"/>
    <w:rsid w:val="002F33A1"/>
    <w:rsid w:val="0030004F"/>
    <w:rsid w:val="0030326C"/>
    <w:rsid w:val="00304022"/>
    <w:rsid w:val="00304250"/>
    <w:rsid w:val="0031408C"/>
    <w:rsid w:val="00334E62"/>
    <w:rsid w:val="0034107E"/>
    <w:rsid w:val="00343CC9"/>
    <w:rsid w:val="003461AA"/>
    <w:rsid w:val="00346C24"/>
    <w:rsid w:val="00350999"/>
    <w:rsid w:val="003551E8"/>
    <w:rsid w:val="00366012"/>
    <w:rsid w:val="00374987"/>
    <w:rsid w:val="00384125"/>
    <w:rsid w:val="003856F5"/>
    <w:rsid w:val="003925F0"/>
    <w:rsid w:val="003A1E8B"/>
    <w:rsid w:val="003A2C6F"/>
    <w:rsid w:val="003B3B24"/>
    <w:rsid w:val="003B40AD"/>
    <w:rsid w:val="003B61FB"/>
    <w:rsid w:val="003D032F"/>
    <w:rsid w:val="003D3915"/>
    <w:rsid w:val="003E0245"/>
    <w:rsid w:val="003E1090"/>
    <w:rsid w:val="003E4649"/>
    <w:rsid w:val="003E7FA4"/>
    <w:rsid w:val="0040115F"/>
    <w:rsid w:val="00410FEC"/>
    <w:rsid w:val="00413069"/>
    <w:rsid w:val="00433510"/>
    <w:rsid w:val="00437DB0"/>
    <w:rsid w:val="00441F9D"/>
    <w:rsid w:val="0044542C"/>
    <w:rsid w:val="00450399"/>
    <w:rsid w:val="0045473D"/>
    <w:rsid w:val="004641FF"/>
    <w:rsid w:val="00464337"/>
    <w:rsid w:val="00465551"/>
    <w:rsid w:val="004856C2"/>
    <w:rsid w:val="00487BFF"/>
    <w:rsid w:val="004978B3"/>
    <w:rsid w:val="004A629A"/>
    <w:rsid w:val="004B0E7A"/>
    <w:rsid w:val="004B17AA"/>
    <w:rsid w:val="004B2658"/>
    <w:rsid w:val="004C3A8A"/>
    <w:rsid w:val="004D626B"/>
    <w:rsid w:val="004D71BF"/>
    <w:rsid w:val="004D7CCE"/>
    <w:rsid w:val="004E17BE"/>
    <w:rsid w:val="004E19EC"/>
    <w:rsid w:val="004F262B"/>
    <w:rsid w:val="004F55E2"/>
    <w:rsid w:val="0050091A"/>
    <w:rsid w:val="00501AA0"/>
    <w:rsid w:val="005024E1"/>
    <w:rsid w:val="0050497A"/>
    <w:rsid w:val="00521662"/>
    <w:rsid w:val="00524AFF"/>
    <w:rsid w:val="005340FC"/>
    <w:rsid w:val="00551383"/>
    <w:rsid w:val="0055201C"/>
    <w:rsid w:val="005625C4"/>
    <w:rsid w:val="00563908"/>
    <w:rsid w:val="00576752"/>
    <w:rsid w:val="0058604D"/>
    <w:rsid w:val="00586F46"/>
    <w:rsid w:val="00595E56"/>
    <w:rsid w:val="005A09EE"/>
    <w:rsid w:val="005A1951"/>
    <w:rsid w:val="005A4FA5"/>
    <w:rsid w:val="005A524B"/>
    <w:rsid w:val="005A765D"/>
    <w:rsid w:val="005B238D"/>
    <w:rsid w:val="005B371A"/>
    <w:rsid w:val="005E35A7"/>
    <w:rsid w:val="005E4FA9"/>
    <w:rsid w:val="005E51B0"/>
    <w:rsid w:val="005E6330"/>
    <w:rsid w:val="005E7979"/>
    <w:rsid w:val="005F4634"/>
    <w:rsid w:val="005F5049"/>
    <w:rsid w:val="005F5A95"/>
    <w:rsid w:val="00611125"/>
    <w:rsid w:val="0061261F"/>
    <w:rsid w:val="006306BE"/>
    <w:rsid w:val="006318E1"/>
    <w:rsid w:val="00637506"/>
    <w:rsid w:val="00640648"/>
    <w:rsid w:val="00640D9B"/>
    <w:rsid w:val="00642E64"/>
    <w:rsid w:val="00643C34"/>
    <w:rsid w:val="0067022D"/>
    <w:rsid w:val="00675B36"/>
    <w:rsid w:val="00675EE5"/>
    <w:rsid w:val="00676616"/>
    <w:rsid w:val="00677353"/>
    <w:rsid w:val="00691046"/>
    <w:rsid w:val="00696D10"/>
    <w:rsid w:val="00697100"/>
    <w:rsid w:val="006A37D8"/>
    <w:rsid w:val="006A6AE2"/>
    <w:rsid w:val="006B12C6"/>
    <w:rsid w:val="006B7B5D"/>
    <w:rsid w:val="006B7BD3"/>
    <w:rsid w:val="006C0527"/>
    <w:rsid w:val="006D579E"/>
    <w:rsid w:val="006D6F09"/>
    <w:rsid w:val="006E2038"/>
    <w:rsid w:val="006E46BC"/>
    <w:rsid w:val="006E7660"/>
    <w:rsid w:val="006E7D30"/>
    <w:rsid w:val="00701007"/>
    <w:rsid w:val="00711038"/>
    <w:rsid w:val="00716F00"/>
    <w:rsid w:val="00722717"/>
    <w:rsid w:val="00736C8C"/>
    <w:rsid w:val="00741F6F"/>
    <w:rsid w:val="0075193E"/>
    <w:rsid w:val="00766DA8"/>
    <w:rsid w:val="00772EB6"/>
    <w:rsid w:val="00774602"/>
    <w:rsid w:val="007820AC"/>
    <w:rsid w:val="007907BA"/>
    <w:rsid w:val="007923B7"/>
    <w:rsid w:val="007942D0"/>
    <w:rsid w:val="00795526"/>
    <w:rsid w:val="007966BA"/>
    <w:rsid w:val="007A2C69"/>
    <w:rsid w:val="007B010B"/>
    <w:rsid w:val="007C202B"/>
    <w:rsid w:val="007D5DD0"/>
    <w:rsid w:val="007D7C32"/>
    <w:rsid w:val="007E0DCB"/>
    <w:rsid w:val="007E26C4"/>
    <w:rsid w:val="00805D6C"/>
    <w:rsid w:val="00817ADF"/>
    <w:rsid w:val="00824F3E"/>
    <w:rsid w:val="00835082"/>
    <w:rsid w:val="0083530D"/>
    <w:rsid w:val="00837193"/>
    <w:rsid w:val="00837C04"/>
    <w:rsid w:val="0084653B"/>
    <w:rsid w:val="0084715B"/>
    <w:rsid w:val="00852C52"/>
    <w:rsid w:val="00853A3D"/>
    <w:rsid w:val="008545A6"/>
    <w:rsid w:val="0085487B"/>
    <w:rsid w:val="0086519C"/>
    <w:rsid w:val="0087108E"/>
    <w:rsid w:val="008778B4"/>
    <w:rsid w:val="00893B18"/>
    <w:rsid w:val="00897D39"/>
    <w:rsid w:val="008A12B4"/>
    <w:rsid w:val="008B3FED"/>
    <w:rsid w:val="008B553C"/>
    <w:rsid w:val="008B5BAE"/>
    <w:rsid w:val="008B71EC"/>
    <w:rsid w:val="008C660A"/>
    <w:rsid w:val="008D6EB9"/>
    <w:rsid w:val="008E3653"/>
    <w:rsid w:val="008F24BF"/>
    <w:rsid w:val="0091315B"/>
    <w:rsid w:val="00913292"/>
    <w:rsid w:val="0091540E"/>
    <w:rsid w:val="00916B05"/>
    <w:rsid w:val="00930E98"/>
    <w:rsid w:val="00935669"/>
    <w:rsid w:val="00935ABC"/>
    <w:rsid w:val="00943CF1"/>
    <w:rsid w:val="009449C7"/>
    <w:rsid w:val="00954F4A"/>
    <w:rsid w:val="00960B09"/>
    <w:rsid w:val="0096347B"/>
    <w:rsid w:val="009730C6"/>
    <w:rsid w:val="009811C3"/>
    <w:rsid w:val="00985BA0"/>
    <w:rsid w:val="009912E9"/>
    <w:rsid w:val="009A173B"/>
    <w:rsid w:val="009A22B9"/>
    <w:rsid w:val="009A39C3"/>
    <w:rsid w:val="009A72C5"/>
    <w:rsid w:val="009B65E2"/>
    <w:rsid w:val="009C6D5A"/>
    <w:rsid w:val="009E7BC7"/>
    <w:rsid w:val="009F2AD0"/>
    <w:rsid w:val="009F5ACC"/>
    <w:rsid w:val="00A11A44"/>
    <w:rsid w:val="00A16F2D"/>
    <w:rsid w:val="00A17FC4"/>
    <w:rsid w:val="00A20EB8"/>
    <w:rsid w:val="00A21679"/>
    <w:rsid w:val="00A22651"/>
    <w:rsid w:val="00A34942"/>
    <w:rsid w:val="00A35A84"/>
    <w:rsid w:val="00A3722D"/>
    <w:rsid w:val="00A377C9"/>
    <w:rsid w:val="00A40E46"/>
    <w:rsid w:val="00A4463C"/>
    <w:rsid w:val="00A5129A"/>
    <w:rsid w:val="00A52085"/>
    <w:rsid w:val="00A57B05"/>
    <w:rsid w:val="00A601DA"/>
    <w:rsid w:val="00A6146D"/>
    <w:rsid w:val="00A802D1"/>
    <w:rsid w:val="00A844BE"/>
    <w:rsid w:val="00A9051C"/>
    <w:rsid w:val="00A95626"/>
    <w:rsid w:val="00A96029"/>
    <w:rsid w:val="00A97C05"/>
    <w:rsid w:val="00AA2A9E"/>
    <w:rsid w:val="00AA397F"/>
    <w:rsid w:val="00AA53F6"/>
    <w:rsid w:val="00AA6D83"/>
    <w:rsid w:val="00AA6E63"/>
    <w:rsid w:val="00AE58E9"/>
    <w:rsid w:val="00AE6B4F"/>
    <w:rsid w:val="00AF16F7"/>
    <w:rsid w:val="00AF36AE"/>
    <w:rsid w:val="00AF64F7"/>
    <w:rsid w:val="00AF6755"/>
    <w:rsid w:val="00B11129"/>
    <w:rsid w:val="00B1248E"/>
    <w:rsid w:val="00B130C6"/>
    <w:rsid w:val="00B16C1D"/>
    <w:rsid w:val="00B2222A"/>
    <w:rsid w:val="00B319AD"/>
    <w:rsid w:val="00B33C3B"/>
    <w:rsid w:val="00B35A15"/>
    <w:rsid w:val="00B3619A"/>
    <w:rsid w:val="00B43D3C"/>
    <w:rsid w:val="00B53748"/>
    <w:rsid w:val="00B55532"/>
    <w:rsid w:val="00B559A5"/>
    <w:rsid w:val="00B76B36"/>
    <w:rsid w:val="00B819FF"/>
    <w:rsid w:val="00B85F5F"/>
    <w:rsid w:val="00BA1014"/>
    <w:rsid w:val="00BB619F"/>
    <w:rsid w:val="00BB7750"/>
    <w:rsid w:val="00BB79E9"/>
    <w:rsid w:val="00BC1B62"/>
    <w:rsid w:val="00BC2BDC"/>
    <w:rsid w:val="00BC3768"/>
    <w:rsid w:val="00BC7FBA"/>
    <w:rsid w:val="00BD4399"/>
    <w:rsid w:val="00BD7A4D"/>
    <w:rsid w:val="00C00974"/>
    <w:rsid w:val="00C059B9"/>
    <w:rsid w:val="00C10EB5"/>
    <w:rsid w:val="00C21CB9"/>
    <w:rsid w:val="00C23973"/>
    <w:rsid w:val="00C2402E"/>
    <w:rsid w:val="00C26C91"/>
    <w:rsid w:val="00C3033F"/>
    <w:rsid w:val="00C57AF4"/>
    <w:rsid w:val="00C612E3"/>
    <w:rsid w:val="00C65268"/>
    <w:rsid w:val="00C66815"/>
    <w:rsid w:val="00C71DD2"/>
    <w:rsid w:val="00C80DA2"/>
    <w:rsid w:val="00C81D99"/>
    <w:rsid w:val="00C82F2C"/>
    <w:rsid w:val="00C872C7"/>
    <w:rsid w:val="00CA565F"/>
    <w:rsid w:val="00CA6224"/>
    <w:rsid w:val="00CB138E"/>
    <w:rsid w:val="00CB14C1"/>
    <w:rsid w:val="00CB1C58"/>
    <w:rsid w:val="00CC06B9"/>
    <w:rsid w:val="00CE640A"/>
    <w:rsid w:val="00CF290D"/>
    <w:rsid w:val="00CF6561"/>
    <w:rsid w:val="00D06C75"/>
    <w:rsid w:val="00D07764"/>
    <w:rsid w:val="00D16EEC"/>
    <w:rsid w:val="00D2720A"/>
    <w:rsid w:val="00D35705"/>
    <w:rsid w:val="00D628BC"/>
    <w:rsid w:val="00D6579C"/>
    <w:rsid w:val="00D65835"/>
    <w:rsid w:val="00D74652"/>
    <w:rsid w:val="00D749FD"/>
    <w:rsid w:val="00D875EA"/>
    <w:rsid w:val="00DA5778"/>
    <w:rsid w:val="00DA6A60"/>
    <w:rsid w:val="00DB0612"/>
    <w:rsid w:val="00DC3C5C"/>
    <w:rsid w:val="00DC4195"/>
    <w:rsid w:val="00DC6DDF"/>
    <w:rsid w:val="00DC79D4"/>
    <w:rsid w:val="00DE13CD"/>
    <w:rsid w:val="00DE3D63"/>
    <w:rsid w:val="00DE6FE6"/>
    <w:rsid w:val="00E028D4"/>
    <w:rsid w:val="00E10488"/>
    <w:rsid w:val="00E20C59"/>
    <w:rsid w:val="00E24CF9"/>
    <w:rsid w:val="00E26875"/>
    <w:rsid w:val="00E377BE"/>
    <w:rsid w:val="00E40D0F"/>
    <w:rsid w:val="00E42C26"/>
    <w:rsid w:val="00E46AEA"/>
    <w:rsid w:val="00E4757B"/>
    <w:rsid w:val="00E5557A"/>
    <w:rsid w:val="00E57215"/>
    <w:rsid w:val="00E574F4"/>
    <w:rsid w:val="00E61C2A"/>
    <w:rsid w:val="00E657C0"/>
    <w:rsid w:val="00E7737A"/>
    <w:rsid w:val="00E848E9"/>
    <w:rsid w:val="00E8696B"/>
    <w:rsid w:val="00E9142A"/>
    <w:rsid w:val="00E941A2"/>
    <w:rsid w:val="00E9463F"/>
    <w:rsid w:val="00E96A6A"/>
    <w:rsid w:val="00EA092B"/>
    <w:rsid w:val="00EA3076"/>
    <w:rsid w:val="00EA3EFB"/>
    <w:rsid w:val="00EA7BAA"/>
    <w:rsid w:val="00EB176C"/>
    <w:rsid w:val="00EC34EC"/>
    <w:rsid w:val="00ED1A03"/>
    <w:rsid w:val="00EE584C"/>
    <w:rsid w:val="00EE7D55"/>
    <w:rsid w:val="00EF11BC"/>
    <w:rsid w:val="00EF1A5F"/>
    <w:rsid w:val="00EF3F63"/>
    <w:rsid w:val="00F05DB2"/>
    <w:rsid w:val="00F11D54"/>
    <w:rsid w:val="00F243A2"/>
    <w:rsid w:val="00F31827"/>
    <w:rsid w:val="00F31B02"/>
    <w:rsid w:val="00F35534"/>
    <w:rsid w:val="00F3677B"/>
    <w:rsid w:val="00F40026"/>
    <w:rsid w:val="00F40092"/>
    <w:rsid w:val="00F41D23"/>
    <w:rsid w:val="00F428A1"/>
    <w:rsid w:val="00F767E5"/>
    <w:rsid w:val="00F80118"/>
    <w:rsid w:val="00F8116B"/>
    <w:rsid w:val="00F83306"/>
    <w:rsid w:val="00F84BC0"/>
    <w:rsid w:val="00FA33F3"/>
    <w:rsid w:val="00FA6900"/>
    <w:rsid w:val="00FC776F"/>
    <w:rsid w:val="00FD0980"/>
    <w:rsid w:val="00FD5117"/>
    <w:rsid w:val="00FE2298"/>
    <w:rsid w:val="00FE4218"/>
    <w:rsid w:val="00FE4B33"/>
    <w:rsid w:val="00FF2EF2"/>
    <w:rsid w:val="00FF76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B6619"/>
  <w15:docId w15:val="{B08FEA5C-9117-4A60-B75E-95B6A52EB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032F"/>
    <w:rPr>
      <w:rFonts w:ascii="VNI-Times" w:hAnsi="VNI-Times"/>
      <w:sz w:val="24"/>
      <w:szCs w:val="24"/>
    </w:rPr>
  </w:style>
  <w:style w:type="paragraph" w:styleId="Heading1">
    <w:name w:val="heading 1"/>
    <w:basedOn w:val="Normal"/>
    <w:next w:val="Normal"/>
    <w:qFormat/>
    <w:rsid w:val="001943DE"/>
    <w:pPr>
      <w:keepNext/>
      <w:jc w:val="center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qFormat/>
    <w:rsid w:val="001943DE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6">
    <w:name w:val="heading 6"/>
    <w:basedOn w:val="Normal"/>
    <w:next w:val="Normal"/>
    <w:qFormat/>
    <w:rsid w:val="001943DE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Heading2"/>
    <w:rsid w:val="001943DE"/>
    <w:pPr>
      <w:tabs>
        <w:tab w:val="left" w:leader="dot" w:pos="9360"/>
      </w:tabs>
      <w:spacing w:before="160" w:after="100"/>
    </w:pPr>
    <w:rPr>
      <w:rFonts w:ascii="Times New Roman" w:hAnsi="Times New Roman" w:cs="Times New Roman"/>
      <w:b w:val="0"/>
      <w:bCs w:val="0"/>
      <w:i w:val="0"/>
      <w:iCs w:val="0"/>
      <w:sz w:val="22"/>
      <w:szCs w:val="20"/>
    </w:rPr>
  </w:style>
  <w:style w:type="paragraph" w:customStyle="1" w:styleId="2">
    <w:name w:val="2"/>
    <w:basedOn w:val="Normal"/>
    <w:rsid w:val="001943DE"/>
    <w:pPr>
      <w:shd w:val="clear" w:color="auto" w:fill="E6E6E6"/>
      <w:spacing w:before="120" w:after="120"/>
    </w:pPr>
    <w:rPr>
      <w:rFonts w:ascii="Times New Roman" w:hAnsi="Times New Roman"/>
      <w:b/>
      <w:bCs/>
      <w:sz w:val="22"/>
      <w:shd w:val="clear" w:color="auto" w:fill="E6E6E6"/>
    </w:rPr>
  </w:style>
  <w:style w:type="paragraph" w:styleId="Header">
    <w:name w:val="header"/>
    <w:basedOn w:val="Normal"/>
    <w:link w:val="HeaderChar"/>
    <w:rsid w:val="001943D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943DE"/>
    <w:pPr>
      <w:tabs>
        <w:tab w:val="center" w:pos="4320"/>
        <w:tab w:val="right" w:pos="8640"/>
      </w:tabs>
    </w:pPr>
  </w:style>
  <w:style w:type="paragraph" w:customStyle="1" w:styleId="3">
    <w:name w:val="3"/>
    <w:basedOn w:val="1"/>
    <w:rsid w:val="001943DE"/>
    <w:pPr>
      <w:tabs>
        <w:tab w:val="clear" w:pos="9360"/>
        <w:tab w:val="num" w:pos="453"/>
        <w:tab w:val="left" w:leader="dot" w:pos="10364"/>
      </w:tabs>
      <w:ind w:left="453"/>
    </w:pPr>
  </w:style>
  <w:style w:type="paragraph" w:styleId="BodyText">
    <w:name w:val="Body Text"/>
    <w:basedOn w:val="Normal"/>
    <w:rsid w:val="001943DE"/>
    <w:pPr>
      <w:widowControl w:val="0"/>
      <w:spacing w:line="336" w:lineRule="auto"/>
      <w:jc w:val="both"/>
    </w:pPr>
    <w:rPr>
      <w:szCs w:val="20"/>
    </w:rPr>
  </w:style>
  <w:style w:type="character" w:styleId="PageNumber">
    <w:name w:val="page number"/>
    <w:basedOn w:val="DefaultParagraphFont"/>
    <w:rsid w:val="001943DE"/>
  </w:style>
  <w:style w:type="paragraph" w:styleId="BalloonText">
    <w:name w:val="Balloon Text"/>
    <w:basedOn w:val="Normal"/>
    <w:semiHidden/>
    <w:rsid w:val="001943DE"/>
    <w:rPr>
      <w:rFonts w:ascii="Tahoma" w:hAnsi="Tahoma" w:cs="Tahoma"/>
      <w:sz w:val="16"/>
      <w:szCs w:val="16"/>
    </w:rPr>
  </w:style>
  <w:style w:type="character" w:styleId="Hyperlink">
    <w:name w:val="Hyperlink"/>
    <w:rsid w:val="001943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A629A"/>
    <w:pPr>
      <w:ind w:left="720"/>
    </w:pPr>
  </w:style>
  <w:style w:type="character" w:customStyle="1" w:styleId="FooterChar">
    <w:name w:val="Footer Char"/>
    <w:link w:val="Footer"/>
    <w:uiPriority w:val="99"/>
    <w:rsid w:val="00A40E46"/>
    <w:rPr>
      <w:rFonts w:ascii="VNI-Times" w:hAnsi="VNI-Times"/>
      <w:sz w:val="24"/>
      <w:szCs w:val="24"/>
    </w:rPr>
  </w:style>
  <w:style w:type="character" w:styleId="CommentReference">
    <w:name w:val="annotation reference"/>
    <w:rsid w:val="00B11129"/>
    <w:rPr>
      <w:sz w:val="16"/>
      <w:szCs w:val="16"/>
    </w:rPr>
  </w:style>
  <w:style w:type="paragraph" w:styleId="CommentText">
    <w:name w:val="annotation text"/>
    <w:basedOn w:val="Normal"/>
    <w:link w:val="CommentTextChar"/>
    <w:rsid w:val="00B11129"/>
    <w:rPr>
      <w:sz w:val="20"/>
      <w:szCs w:val="20"/>
    </w:rPr>
  </w:style>
  <w:style w:type="character" w:customStyle="1" w:styleId="CommentTextChar">
    <w:name w:val="Comment Text Char"/>
    <w:link w:val="CommentText"/>
    <w:rsid w:val="00B11129"/>
    <w:rPr>
      <w:rFonts w:ascii="VNI-Times" w:hAnsi="VNI-Times"/>
    </w:rPr>
  </w:style>
  <w:style w:type="paragraph" w:styleId="CommentSubject">
    <w:name w:val="annotation subject"/>
    <w:basedOn w:val="CommentText"/>
    <w:next w:val="CommentText"/>
    <w:link w:val="CommentSubjectChar"/>
    <w:rsid w:val="00B11129"/>
    <w:rPr>
      <w:b/>
      <w:bCs/>
    </w:rPr>
  </w:style>
  <w:style w:type="character" w:customStyle="1" w:styleId="CommentSubjectChar">
    <w:name w:val="Comment Subject Char"/>
    <w:link w:val="CommentSubject"/>
    <w:rsid w:val="00B11129"/>
    <w:rPr>
      <w:rFonts w:ascii="VNI-Times" w:hAnsi="VNI-Times"/>
      <w:b/>
      <w:bCs/>
    </w:rPr>
  </w:style>
  <w:style w:type="table" w:styleId="TableGrid">
    <w:name w:val="Table Grid"/>
    <w:basedOn w:val="TableNormal"/>
    <w:rsid w:val="00EF3F6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EF3F63"/>
    <w:rPr>
      <w:rFonts w:ascii="VNI-Times" w:hAnsi="VNI-Time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Windows\Temporary%20Internet%20Files\Content.Outlook\NXUA3F87\Mau%20Ho%20so%20nhan%20vien%20(2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1ED4C0B-772C-4D3A-BF92-4BBC5DC8B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Mau Ho so nhan vien (2).dot</Template>
  <TotalTime>558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TieuDe</vt:lpstr>
    </vt:vector>
  </TitlesOfParts>
  <Company>sbgr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TieuDe</dc:title>
  <dc:subject/>
  <dc:creator>admin</dc:creator>
  <cp:keywords/>
  <cp:lastModifiedBy>CMCTS</cp:lastModifiedBy>
  <cp:revision>169</cp:revision>
  <cp:lastPrinted>2011-09-21T03:05:00Z</cp:lastPrinted>
  <dcterms:created xsi:type="dcterms:W3CDTF">2018-09-17T10:21:00Z</dcterms:created>
  <dcterms:modified xsi:type="dcterms:W3CDTF">2021-07-21T08:53:00Z</dcterms:modified>
</cp:coreProperties>
</file>