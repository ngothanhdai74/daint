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8A3E37B" w14:textId="1FC26E9F" w:rsidR="00824F3E" w:rsidRPr="00DB0612" w:rsidRDefault="00B3619A" w:rsidP="00824F3E">
      <w:pPr>
        <w:pageBreakBefore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fldChar w:fldCharType="begin"/>
      </w:r>
      <w:r>
        <w:rPr>
          <w:rFonts w:ascii="Times New Roman" w:hAnsi="Times New Roman"/>
          <w:sz w:val="22"/>
          <w:szCs w:val="22"/>
        </w:rPr>
        <w:instrText xml:space="preserve"> MERGEFIELD  TableStart:DVI  \* MERGEFORMAT </w:instrText>
      </w:r>
      <w:r>
        <w:rPr>
          <w:rFonts w:ascii="Times New Roman" w:hAnsi="Times New Roman"/>
          <w:sz w:val="22"/>
          <w:szCs w:val="22"/>
        </w:rPr>
        <w:fldChar w:fldCharType="separate"/>
      </w:r>
      <w:r>
        <w:rPr>
          <w:rFonts w:ascii="Times New Roman" w:hAnsi="Times New Roman"/>
          <w:noProof/>
          <w:sz w:val="22"/>
          <w:szCs w:val="22"/>
        </w:rPr>
        <w:t>«TableStart:DVI»</w:t>
      </w:r>
      <w:r>
        <w:rPr>
          <w:rFonts w:ascii="Times New Roman" w:hAnsi="Times New Roman"/>
          <w:sz w:val="22"/>
          <w:szCs w:val="22"/>
        </w:rPr>
        <w:fldChar w:fldCharType="end"/>
      </w:r>
    </w:p>
    <w:p w14:paraId="025AC8D1" w14:textId="77777777" w:rsidR="00824F3E" w:rsidRPr="00DB0612" w:rsidRDefault="00824F3E" w:rsidP="00824F3E">
      <w:pPr>
        <w:rPr>
          <w:rFonts w:ascii="Times New Roman" w:hAnsi="Times New Roman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227"/>
        <w:gridCol w:w="10988"/>
      </w:tblGrid>
      <w:tr w:rsidR="00824F3E" w:rsidRPr="00DB0612" w14:paraId="331310E5" w14:textId="77777777" w:rsidTr="009C6D5A">
        <w:trPr>
          <w:trHeight w:val="1017"/>
          <w:jc w:val="center"/>
        </w:trPr>
        <w:tc>
          <w:tcPr>
            <w:tcW w:w="1135" w:type="pct"/>
            <w:vAlign w:val="center"/>
          </w:tcPr>
          <w:p w14:paraId="6FD6B950" w14:textId="7D59725B" w:rsidR="00824F3E" w:rsidRPr="006B7B5D" w:rsidRDefault="00C872C7" w:rsidP="009A39C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BỘ TÀI CHÍNH</w:t>
            </w:r>
          </w:p>
          <w:p w14:paraId="1B902588" w14:textId="2FEB2926" w:rsidR="00824F3E" w:rsidRPr="00716F00" w:rsidRDefault="00E72DA3" w:rsidP="009A39C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begin"/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instrText xml:space="preserve"> MERGEFIELD  chuquan  \* MERGEFORMAT </w:instrTex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noProof/>
                <w:color w:val="000000"/>
                <w:sz w:val="28"/>
                <w:szCs w:val="28"/>
                <w:lang w:val="vi-VN"/>
              </w:rPr>
              <w:t>«chuquan»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end"/>
            </w:r>
          </w:p>
        </w:tc>
        <w:tc>
          <w:tcPr>
            <w:tcW w:w="3865" w:type="pct"/>
            <w:shd w:val="clear" w:color="auto" w:fill="auto"/>
            <w:vAlign w:val="center"/>
          </w:tcPr>
          <w:p w14:paraId="0C945F27" w14:textId="48A2E3F0" w:rsidR="00824F3E" w:rsidRPr="00DB0612" w:rsidRDefault="009A39C3" w:rsidP="005B1586">
            <w:pPr>
              <w:ind w:right="38"/>
              <w:jc w:val="right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MERGEFIELD  ngay_in  \* MERGEFORMAT </w:instrText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sz w:val="28"/>
                <w:szCs w:val="28"/>
              </w:rPr>
              <w:t>«ngay_in»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  <w:r w:rsidR="00824F3E" w:rsidRPr="00DB0612">
              <w:rPr>
                <w:rFonts w:ascii="Times New Roman" w:hAnsi="Times New Roman"/>
                <w:sz w:val="28"/>
                <w:szCs w:val="28"/>
              </w:rPr>
              <w:t xml:space="preserve">                                                     </w:t>
            </w:r>
          </w:p>
        </w:tc>
      </w:tr>
      <w:tr w:rsidR="00824F3E" w:rsidRPr="00DB0612" w14:paraId="13F64626" w14:textId="77777777" w:rsidTr="009C6D5A">
        <w:trPr>
          <w:trHeight w:val="251"/>
          <w:jc w:val="center"/>
        </w:trPr>
        <w:tc>
          <w:tcPr>
            <w:tcW w:w="5000" w:type="pct"/>
            <w:gridSpan w:val="2"/>
          </w:tcPr>
          <w:p w14:paraId="7D7BDDBB" w14:textId="23A65EAD" w:rsidR="00824F3E" w:rsidRPr="0045473D" w:rsidRDefault="00B33C3B" w:rsidP="005B1586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 w:rsidRPr="0045473D">
              <w:rPr>
                <w:rFonts w:ascii="Times New Roman" w:hAnsi="Times New Roman"/>
                <w:b/>
                <w:sz w:val="32"/>
                <w:szCs w:val="32"/>
              </w:rPr>
              <w:t>SỔ GIAO NHẬN</w:t>
            </w:r>
            <w:r w:rsidR="00EA3996">
              <w:rPr>
                <w:rFonts w:ascii="Times New Roman" w:hAnsi="Times New Roman"/>
                <w:b/>
                <w:sz w:val="32"/>
                <w:szCs w:val="32"/>
              </w:rPr>
              <w:t xml:space="preserve">: </w:t>
            </w:r>
            <w:r w:rsidR="00EA3996">
              <w:rPr>
                <w:rFonts w:ascii="Times New Roman" w:hAnsi="Times New Roman"/>
                <w:b/>
                <w:sz w:val="32"/>
                <w:szCs w:val="32"/>
              </w:rPr>
              <w:fldChar w:fldCharType="begin"/>
            </w:r>
            <w:r w:rsidR="00EA3996">
              <w:rPr>
                <w:rFonts w:ascii="Times New Roman" w:hAnsi="Times New Roman"/>
                <w:b/>
                <w:sz w:val="32"/>
                <w:szCs w:val="32"/>
              </w:rPr>
              <w:instrText xml:space="preserve"> MERGEFIELD  thoi_gian_tim_kiem  \* MERGEFORMAT </w:instrText>
            </w:r>
            <w:r w:rsidR="00EA3996">
              <w:rPr>
                <w:rFonts w:ascii="Times New Roman" w:hAnsi="Times New Roman"/>
                <w:b/>
                <w:sz w:val="32"/>
                <w:szCs w:val="32"/>
              </w:rPr>
              <w:fldChar w:fldCharType="separate"/>
            </w:r>
            <w:r w:rsidR="00EA3996">
              <w:rPr>
                <w:rFonts w:ascii="Times New Roman" w:hAnsi="Times New Roman"/>
                <w:b/>
                <w:noProof/>
                <w:sz w:val="32"/>
                <w:szCs w:val="32"/>
              </w:rPr>
              <w:t>«thoi_gian_tim_kiem»</w:t>
            </w:r>
            <w:r w:rsidR="00EA3996">
              <w:rPr>
                <w:rFonts w:ascii="Times New Roman" w:hAnsi="Times New Roman"/>
                <w:b/>
                <w:sz w:val="32"/>
                <w:szCs w:val="32"/>
              </w:rPr>
              <w:fldChar w:fldCharType="end"/>
            </w:r>
          </w:p>
        </w:tc>
      </w:tr>
      <w:tr w:rsidR="00824F3E" w:rsidRPr="00DB0612" w14:paraId="63C3C358" w14:textId="77777777" w:rsidTr="009C6D5A">
        <w:trPr>
          <w:trHeight w:val="431"/>
          <w:jc w:val="center"/>
        </w:trPr>
        <w:tc>
          <w:tcPr>
            <w:tcW w:w="5000" w:type="pct"/>
            <w:gridSpan w:val="2"/>
          </w:tcPr>
          <w:p w14:paraId="69EDD2FA" w14:textId="74FF17EB" w:rsidR="00824F3E" w:rsidRPr="00DB0612" w:rsidRDefault="00824F3E" w:rsidP="005B1586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D7A4D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CÔNG VĂN </w:t>
            </w:r>
            <w:r w:rsidR="00EA3996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PHỐI HỢP</w:t>
            </w:r>
            <w:r w:rsidR="009A39C3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: </w:t>
            </w:r>
            <w:r w:rsidR="00A711E6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begin"/>
            </w:r>
            <w:r w:rsidR="00A711E6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instrText xml:space="preserve"> MERGEFIELD  donvi  \* MERGEFORMAT </w:instrText>
            </w:r>
            <w:r w:rsidR="00A711E6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separate"/>
            </w:r>
            <w:r w:rsidR="00A711E6">
              <w:rPr>
                <w:rFonts w:ascii="Times New Roman" w:hAnsi="Times New Roman"/>
                <w:b/>
                <w:noProof/>
                <w:color w:val="000000"/>
                <w:sz w:val="28"/>
                <w:szCs w:val="28"/>
              </w:rPr>
              <w:t>«donvi»</w:t>
            </w:r>
            <w:r w:rsidR="00A711E6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end"/>
            </w:r>
          </w:p>
        </w:tc>
      </w:tr>
      <w:tr w:rsidR="00824F3E" w:rsidRPr="00DB0612" w14:paraId="7DFC6700" w14:textId="77777777" w:rsidTr="009C6D5A">
        <w:trPr>
          <w:trHeight w:val="431"/>
          <w:jc w:val="center"/>
        </w:trPr>
        <w:tc>
          <w:tcPr>
            <w:tcW w:w="5000" w:type="pct"/>
            <w:gridSpan w:val="2"/>
          </w:tcPr>
          <w:p w14:paraId="6829F0D7" w14:textId="1260BFA0" w:rsidR="00824F3E" w:rsidRPr="0026373D" w:rsidRDefault="00824F3E" w:rsidP="00824F3E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26373D">
              <w:rPr>
                <w:rFonts w:ascii="Times New Roman" w:hAnsi="Times New Roman"/>
                <w:b/>
                <w:bCs/>
                <w:sz w:val="28"/>
                <w:szCs w:val="28"/>
              </w:rPr>
              <w:t>Tổng</w:t>
            </w:r>
            <w:proofErr w:type="spellEnd"/>
            <w:r w:rsidRPr="0026373D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6373D">
              <w:rPr>
                <w:rFonts w:ascii="Times New Roman" w:hAnsi="Times New Roman"/>
                <w:b/>
                <w:bCs/>
                <w:sz w:val="28"/>
                <w:szCs w:val="28"/>
              </w:rPr>
              <w:t>số</w:t>
            </w:r>
            <w:proofErr w:type="spellEnd"/>
            <w:r w:rsidRPr="0026373D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6373D">
              <w:rPr>
                <w:rFonts w:ascii="Times New Roman" w:hAnsi="Times New Roman"/>
                <w:b/>
                <w:bCs/>
                <w:sz w:val="28"/>
                <w:szCs w:val="28"/>
              </w:rPr>
              <w:t>văn</w:t>
            </w:r>
            <w:proofErr w:type="spellEnd"/>
            <w:r w:rsidRPr="0026373D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6373D">
              <w:rPr>
                <w:rFonts w:ascii="Times New Roman" w:hAnsi="Times New Roman"/>
                <w:b/>
                <w:bCs/>
                <w:sz w:val="28"/>
                <w:szCs w:val="28"/>
              </w:rPr>
              <w:t>bản</w:t>
            </w:r>
            <w:proofErr w:type="spellEnd"/>
            <w:r w:rsidRPr="0026373D">
              <w:rPr>
                <w:rFonts w:ascii="Times New Roman" w:hAnsi="Times New Roman"/>
                <w:b/>
                <w:bCs/>
                <w:sz w:val="28"/>
                <w:szCs w:val="28"/>
              </w:rPr>
              <w:t>:</w:t>
            </w:r>
            <w:r w:rsidRPr="0026373D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 </w:t>
            </w:r>
            <w:r w:rsidRPr="0026373D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begin"/>
            </w:r>
            <w:r w:rsidRPr="0026373D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instrText xml:space="preserve"> MERGEFIELD  tong  \* MERGEFORMAT </w:instrText>
            </w:r>
            <w:r w:rsidRPr="0026373D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separate"/>
            </w:r>
            <w:r w:rsidRPr="0026373D">
              <w:rPr>
                <w:rFonts w:ascii="Times New Roman" w:hAnsi="Times New Roman"/>
                <w:b/>
                <w:bCs/>
                <w:noProof/>
                <w:color w:val="000000"/>
                <w:sz w:val="28"/>
                <w:szCs w:val="28"/>
                <w:lang w:val="vi-VN"/>
              </w:rPr>
              <w:t>«tong»</w:t>
            </w:r>
            <w:r w:rsidRPr="0026373D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end"/>
            </w:r>
          </w:p>
          <w:p w14:paraId="2C095B32" w14:textId="2E289670" w:rsidR="00824F3E" w:rsidRPr="00DB0612" w:rsidRDefault="00824F3E" w:rsidP="005B158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14:paraId="57086309" w14:textId="77777777" w:rsidR="00824F3E" w:rsidRPr="00DB0612" w:rsidRDefault="00824F3E" w:rsidP="00824F3E">
      <w:pPr>
        <w:tabs>
          <w:tab w:val="left" w:leader="dot" w:pos="10632"/>
        </w:tabs>
        <w:spacing w:line="288" w:lineRule="auto"/>
        <w:jc w:val="center"/>
        <w:rPr>
          <w:rFonts w:ascii="Times New Roman" w:hAnsi="Times New Roman"/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8"/>
        <w:gridCol w:w="1274"/>
        <w:gridCol w:w="1419"/>
        <w:gridCol w:w="1134"/>
        <w:gridCol w:w="1134"/>
        <w:gridCol w:w="1837"/>
        <w:gridCol w:w="1134"/>
        <w:gridCol w:w="1279"/>
        <w:gridCol w:w="1134"/>
        <w:gridCol w:w="992"/>
        <w:gridCol w:w="1490"/>
      </w:tblGrid>
      <w:tr w:rsidR="007E2B8F" w:rsidRPr="00DB0612" w14:paraId="16848946" w14:textId="77777777" w:rsidTr="00125F6A">
        <w:trPr>
          <w:trHeight w:val="372"/>
          <w:tblHeader/>
          <w:jc w:val="center"/>
        </w:trPr>
        <w:tc>
          <w:tcPr>
            <w:tcW w:w="3728" w:type="pct"/>
            <w:gridSpan w:val="8"/>
            <w:tcBorders>
              <w:top w:val="single" w:sz="4" w:space="0" w:color="auto"/>
              <w:right w:val="nil"/>
            </w:tcBorders>
            <w:shd w:val="clear" w:color="auto" w:fill="auto"/>
            <w:vAlign w:val="center"/>
          </w:tcPr>
          <w:p w14:paraId="6FEFD644" w14:textId="77777777" w:rsidR="007E2B8F" w:rsidRDefault="007E2B8F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72" w:type="pct"/>
            <w:gridSpan w:val="3"/>
            <w:tcBorders>
              <w:top w:val="single" w:sz="4" w:space="0" w:color="auto"/>
              <w:left w:val="nil"/>
            </w:tcBorders>
            <w:vAlign w:val="center"/>
          </w:tcPr>
          <w:p w14:paraId="55D99060" w14:textId="46290EB4" w:rsidR="007E2B8F" w:rsidRPr="007E2B8F" w:rsidRDefault="007E2B8F" w:rsidP="007E2B8F">
            <w:pPr>
              <w:rPr>
                <w:rFonts w:ascii="Times New Roman" w:hAnsi="Times New Roman"/>
                <w:bCs/>
                <w:sz w:val="20"/>
                <w:szCs w:val="20"/>
              </w:rPr>
            </w:pPr>
            <w:proofErr w:type="spellStart"/>
            <w:r w:rsidRPr="007E2B8F">
              <w:rPr>
                <w:rFonts w:ascii="Times New Roman" w:hAnsi="Times New Roman"/>
                <w:bCs/>
                <w:sz w:val="20"/>
                <w:szCs w:val="20"/>
              </w:rPr>
              <w:t>Ký</w:t>
            </w:r>
            <w:proofErr w:type="spellEnd"/>
            <w:r w:rsidRPr="007E2B8F"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7E2B8F">
              <w:rPr>
                <w:rFonts w:ascii="Times New Roman" w:hAnsi="Times New Roman"/>
                <w:bCs/>
                <w:sz w:val="20"/>
                <w:szCs w:val="20"/>
              </w:rPr>
              <w:t>nhận</w:t>
            </w:r>
            <w:proofErr w:type="spellEnd"/>
            <w:r w:rsidRPr="007E2B8F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</w:tr>
      <w:tr w:rsidR="007E2B8F" w:rsidRPr="00DB0612" w14:paraId="7380B4E6" w14:textId="57B16D5D" w:rsidTr="007E2B8F">
        <w:trPr>
          <w:trHeight w:val="372"/>
          <w:tblHeader/>
          <w:jc w:val="center"/>
        </w:trPr>
        <w:tc>
          <w:tcPr>
            <w:tcW w:w="48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CB37C73" w14:textId="77777777" w:rsidR="007E2B8F" w:rsidRPr="009A72C5" w:rsidRDefault="007E2B8F" w:rsidP="00824F3E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A72C5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S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ố</w:t>
            </w:r>
            <w:proofErr w:type="spellEnd"/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đến</w:t>
            </w:r>
            <w:proofErr w:type="spellEnd"/>
          </w:p>
        </w:tc>
        <w:tc>
          <w:tcPr>
            <w:tcW w:w="448" w:type="pct"/>
            <w:tcBorders>
              <w:top w:val="single" w:sz="4" w:space="0" w:color="auto"/>
            </w:tcBorders>
            <w:vAlign w:val="center"/>
          </w:tcPr>
          <w:p w14:paraId="01629398" w14:textId="151138F9" w:rsidR="007E2B8F" w:rsidRDefault="007E2B8F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Ngày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đến</w:t>
            </w:r>
            <w:proofErr w:type="spellEnd"/>
          </w:p>
        </w:tc>
        <w:tc>
          <w:tcPr>
            <w:tcW w:w="49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CBA0226" w14:textId="06DA57AF" w:rsidR="007E2B8F" w:rsidRPr="009A72C5" w:rsidRDefault="007E2B8F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Nơi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gửi</w:t>
            </w:r>
            <w:proofErr w:type="spellEnd"/>
          </w:p>
        </w:tc>
        <w:tc>
          <w:tcPr>
            <w:tcW w:w="399" w:type="pct"/>
            <w:tcBorders>
              <w:top w:val="single" w:sz="4" w:space="0" w:color="auto"/>
            </w:tcBorders>
            <w:vAlign w:val="center"/>
          </w:tcPr>
          <w:p w14:paraId="1B98B1E4" w14:textId="29643B56" w:rsidR="007E2B8F" w:rsidRDefault="007E2B8F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ký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hiệu</w:t>
            </w:r>
            <w:proofErr w:type="spellEnd"/>
          </w:p>
        </w:tc>
        <w:tc>
          <w:tcPr>
            <w:tcW w:w="39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26DDDA" w14:textId="767D5779" w:rsidR="007E2B8F" w:rsidRPr="009A72C5" w:rsidRDefault="007E2B8F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Ngày</w:t>
            </w:r>
            <w:proofErr w:type="spellEnd"/>
            <w:r w:rsidRPr="009A72C5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văn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646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419BE99" w14:textId="77777777" w:rsidR="007E2B8F" w:rsidRPr="009A72C5" w:rsidRDefault="007E2B8F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9A72C5">
              <w:rPr>
                <w:rFonts w:ascii="Times New Roman" w:hAnsi="Times New Roman"/>
                <w:b/>
                <w:sz w:val="20"/>
                <w:szCs w:val="20"/>
              </w:rPr>
              <w:t>T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rích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yếu</w:t>
            </w:r>
            <w:proofErr w:type="spellEnd"/>
          </w:p>
        </w:tc>
        <w:tc>
          <w:tcPr>
            <w:tcW w:w="399" w:type="pct"/>
            <w:tcBorders>
              <w:top w:val="single" w:sz="4" w:space="0" w:color="auto"/>
            </w:tcBorders>
            <w:vAlign w:val="center"/>
          </w:tcPr>
          <w:p w14:paraId="4A77E1D0" w14:textId="0BC91325" w:rsidR="007E2B8F" w:rsidRPr="009A72C5" w:rsidRDefault="007E2B8F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Ngày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chuyển</w:t>
            </w:r>
            <w:proofErr w:type="spellEnd"/>
          </w:p>
        </w:tc>
        <w:tc>
          <w:tcPr>
            <w:tcW w:w="449" w:type="pct"/>
            <w:tcBorders>
              <w:top w:val="single" w:sz="4" w:space="0" w:color="auto"/>
            </w:tcBorders>
            <w:vAlign w:val="center"/>
          </w:tcPr>
          <w:p w14:paraId="30CCEA89" w14:textId="22C95B82" w:rsidR="007E2B8F" w:rsidRPr="009A72C5" w:rsidRDefault="007E2B8F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Người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ký</w:t>
            </w:r>
            <w:proofErr w:type="spellEnd"/>
          </w:p>
        </w:tc>
        <w:tc>
          <w:tcPr>
            <w:tcW w:w="399" w:type="pct"/>
            <w:tcBorders>
              <w:top w:val="single" w:sz="4" w:space="0" w:color="auto"/>
            </w:tcBorders>
            <w:vAlign w:val="center"/>
          </w:tcPr>
          <w:p w14:paraId="7AB1DB94" w14:textId="2E96C4EC" w:rsidR="007E2B8F" w:rsidRPr="009A72C5" w:rsidRDefault="007E2B8F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9A72C5">
              <w:rPr>
                <w:rFonts w:ascii="Times New Roman" w:hAnsi="Times New Roman"/>
                <w:b/>
                <w:sz w:val="20"/>
                <w:szCs w:val="20"/>
              </w:rPr>
              <w:t>H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ạn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xử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349" w:type="pct"/>
            <w:tcBorders>
              <w:top w:val="single" w:sz="4" w:space="0" w:color="auto"/>
            </w:tcBorders>
            <w:vAlign w:val="center"/>
          </w:tcPr>
          <w:p w14:paraId="69A94506" w14:textId="36D71712" w:rsidR="007E2B8F" w:rsidRDefault="007E2B8F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Văn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giấy</w:t>
            </w:r>
            <w:proofErr w:type="spellEnd"/>
          </w:p>
        </w:tc>
        <w:tc>
          <w:tcPr>
            <w:tcW w:w="524" w:type="pct"/>
            <w:tcBorders>
              <w:top w:val="single" w:sz="4" w:space="0" w:color="auto"/>
            </w:tcBorders>
            <w:vAlign w:val="center"/>
          </w:tcPr>
          <w:p w14:paraId="4CBD5E0E" w14:textId="3CF0AFD8" w:rsidR="007E2B8F" w:rsidRDefault="007E2B8F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chú</w:t>
            </w:r>
            <w:proofErr w:type="spellEnd"/>
          </w:p>
        </w:tc>
      </w:tr>
      <w:tr w:rsidR="007E2B8F" w:rsidRPr="00DB0612" w14:paraId="236BC0A4" w14:textId="17CE0DB0" w:rsidTr="007E2B8F">
        <w:trPr>
          <w:trHeight w:val="344"/>
          <w:jc w:val="center"/>
        </w:trPr>
        <w:tc>
          <w:tcPr>
            <w:tcW w:w="488" w:type="pct"/>
            <w:shd w:val="clear" w:color="auto" w:fill="auto"/>
          </w:tcPr>
          <w:p w14:paraId="2BA8E281" w14:textId="77777777" w:rsidR="007E2B8F" w:rsidRPr="00DB0612" w:rsidRDefault="007E2B8F" w:rsidP="0020610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TableStart:VB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«TableStart:VB»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soden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«soden»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448" w:type="pct"/>
          </w:tcPr>
          <w:p w14:paraId="45D9366E" w14:textId="6452902E" w:rsidR="007E2B8F" w:rsidRDefault="007E2B8F" w:rsidP="00824F3E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ngayden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«ngayden»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499" w:type="pct"/>
            <w:shd w:val="clear" w:color="auto" w:fill="auto"/>
          </w:tcPr>
          <w:p w14:paraId="09062796" w14:textId="3DC4E6DB" w:rsidR="007E2B8F" w:rsidRPr="00DB0612" w:rsidRDefault="007E2B8F" w:rsidP="00824F3E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noigui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«noigui»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399" w:type="pct"/>
          </w:tcPr>
          <w:p w14:paraId="64FC3CFF" w14:textId="375249A9" w:rsidR="007E2B8F" w:rsidRDefault="00A711E6" w:rsidP="00824F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sokyhieu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«sokyhieu»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399" w:type="pct"/>
            <w:shd w:val="clear" w:color="auto" w:fill="auto"/>
          </w:tcPr>
          <w:p w14:paraId="6C29B287" w14:textId="77777777" w:rsidR="007E2B8F" w:rsidRPr="00DB0612" w:rsidRDefault="007E2B8F" w:rsidP="00824F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ngayvb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«ngayvb»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646" w:type="pct"/>
            <w:shd w:val="clear" w:color="auto" w:fill="auto"/>
          </w:tcPr>
          <w:p w14:paraId="16B2CD7F" w14:textId="77777777" w:rsidR="007E2B8F" w:rsidRPr="00DB0612" w:rsidRDefault="007E2B8F" w:rsidP="00824F3E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trichyeu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«trichyeu»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399" w:type="pct"/>
          </w:tcPr>
          <w:p w14:paraId="59CA29F6" w14:textId="6299F88A" w:rsidR="007E2B8F" w:rsidRDefault="007E2B8F" w:rsidP="00824F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ngaychuyen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«ngaychuyen»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449" w:type="pct"/>
          </w:tcPr>
          <w:p w14:paraId="169E73E5" w14:textId="1A2C70DE" w:rsidR="007E2B8F" w:rsidRDefault="007E2B8F" w:rsidP="00824F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nguoiky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«nguoiky»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399" w:type="pct"/>
          </w:tcPr>
          <w:p w14:paraId="64823CB4" w14:textId="7D068032" w:rsidR="007E2B8F" w:rsidRPr="00DB0612" w:rsidRDefault="00A711E6" w:rsidP="00824F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hanxuly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«hanxuly»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349" w:type="pct"/>
          </w:tcPr>
          <w:p w14:paraId="6732C722" w14:textId="6340F384" w:rsidR="007E2B8F" w:rsidRDefault="007E2B8F" w:rsidP="00824F3E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vanbangiay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«vanbangiay»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524" w:type="pct"/>
          </w:tcPr>
          <w:p w14:paraId="56EFE12B" w14:textId="0E77FAA9" w:rsidR="007E2B8F" w:rsidRDefault="007E2B8F" w:rsidP="00824F3E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ghichu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«ghichu»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TableEnd:VB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«TableEnd:VB»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</w:tbl>
    <w:p w14:paraId="5B5A029D" w14:textId="77777777" w:rsidR="00824F3E" w:rsidRPr="00DB0612" w:rsidRDefault="00824F3E" w:rsidP="00824F3E">
      <w:pPr>
        <w:tabs>
          <w:tab w:val="left" w:leader="dot" w:pos="10632"/>
        </w:tabs>
        <w:spacing w:line="288" w:lineRule="auto"/>
        <w:jc w:val="center"/>
        <w:rPr>
          <w:rFonts w:ascii="Times New Roman" w:hAnsi="Times New Roman"/>
          <w:sz w:val="22"/>
          <w:szCs w:val="22"/>
        </w:rPr>
      </w:pPr>
    </w:p>
    <w:p w14:paraId="27232691" w14:textId="64A31626" w:rsidR="00824F3E" w:rsidRPr="00DB0612" w:rsidRDefault="00B3619A" w:rsidP="00824F3E">
      <w:pPr>
        <w:tabs>
          <w:tab w:val="left" w:leader="dot" w:pos="10632"/>
        </w:tabs>
        <w:spacing w:line="288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fldChar w:fldCharType="begin"/>
      </w:r>
      <w:r>
        <w:rPr>
          <w:rFonts w:ascii="Times New Roman" w:hAnsi="Times New Roman"/>
          <w:sz w:val="22"/>
          <w:szCs w:val="22"/>
        </w:rPr>
        <w:instrText xml:space="preserve"> MERGEFIELD  TableEnd:DVI  \* MERGEFORMAT </w:instrText>
      </w:r>
      <w:r>
        <w:rPr>
          <w:rFonts w:ascii="Times New Roman" w:hAnsi="Times New Roman"/>
          <w:sz w:val="22"/>
          <w:szCs w:val="22"/>
        </w:rPr>
        <w:fldChar w:fldCharType="separate"/>
      </w:r>
      <w:r>
        <w:rPr>
          <w:rFonts w:ascii="Times New Roman" w:hAnsi="Times New Roman"/>
          <w:noProof/>
          <w:sz w:val="22"/>
          <w:szCs w:val="22"/>
        </w:rPr>
        <w:t>«TableEnd:DVI»</w:t>
      </w:r>
      <w:r>
        <w:rPr>
          <w:rFonts w:ascii="Times New Roman" w:hAnsi="Times New Roman"/>
          <w:sz w:val="22"/>
          <w:szCs w:val="22"/>
        </w:rPr>
        <w:fldChar w:fldCharType="end"/>
      </w:r>
    </w:p>
    <w:p w14:paraId="35E876A5" w14:textId="77777777" w:rsidR="00A22651" w:rsidRPr="00DB0612" w:rsidRDefault="00A22651" w:rsidP="0086519C">
      <w:pPr>
        <w:tabs>
          <w:tab w:val="left" w:leader="dot" w:pos="10632"/>
        </w:tabs>
        <w:spacing w:line="288" w:lineRule="auto"/>
        <w:rPr>
          <w:rFonts w:ascii="Times New Roman" w:hAnsi="Times New Roman"/>
          <w:sz w:val="22"/>
          <w:szCs w:val="22"/>
        </w:rPr>
      </w:pPr>
    </w:p>
    <w:sectPr w:rsidR="00A22651" w:rsidRPr="00DB0612" w:rsidSect="009A39C3">
      <w:footerReference w:type="even" r:id="rId8"/>
      <w:footerReference w:type="default" r:id="rId9"/>
      <w:pgSz w:w="16834" w:h="11909" w:orient="landscape" w:code="9"/>
      <w:pgMar w:top="1134" w:right="1134" w:bottom="1134" w:left="1701" w:header="448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6E4A61" w14:textId="77777777" w:rsidR="00D3351B" w:rsidRDefault="00D3351B">
      <w:r>
        <w:separator/>
      </w:r>
    </w:p>
  </w:endnote>
  <w:endnote w:type="continuationSeparator" w:id="0">
    <w:p w14:paraId="5E55AF51" w14:textId="77777777" w:rsidR="00D3351B" w:rsidRDefault="00D33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4F540" w14:textId="77777777" w:rsidR="00DC3C5C" w:rsidRDefault="00CB14C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C3C5C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C118F9C" w14:textId="77777777" w:rsidR="00DC3C5C" w:rsidRDefault="00DC3C5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CF4BA" w14:textId="77777777" w:rsidR="00A40E46" w:rsidRPr="00A40E46" w:rsidRDefault="00CB14C1" w:rsidP="009A72C5">
    <w:pPr>
      <w:pStyle w:val="Footer"/>
      <w:jc w:val="right"/>
      <w:rPr>
        <w:sz w:val="20"/>
      </w:rPr>
    </w:pPr>
    <w:r w:rsidRPr="00A40E46">
      <w:rPr>
        <w:sz w:val="20"/>
      </w:rPr>
      <w:fldChar w:fldCharType="begin"/>
    </w:r>
    <w:r w:rsidR="00A40E46" w:rsidRPr="00A40E46">
      <w:rPr>
        <w:sz w:val="20"/>
      </w:rPr>
      <w:instrText xml:space="preserve"> PAGE   \* MERGEFORMAT </w:instrText>
    </w:r>
    <w:r w:rsidRPr="00A40E46">
      <w:rPr>
        <w:sz w:val="20"/>
      </w:rPr>
      <w:fldChar w:fldCharType="separate"/>
    </w:r>
    <w:r w:rsidR="00FF7627">
      <w:rPr>
        <w:noProof/>
        <w:sz w:val="20"/>
      </w:rPr>
      <w:t>1</w:t>
    </w:r>
    <w:r w:rsidRPr="00A40E46">
      <w:rPr>
        <w:sz w:val="20"/>
      </w:rPr>
      <w:fldChar w:fldCharType="end"/>
    </w:r>
  </w:p>
  <w:p w14:paraId="125547D5" w14:textId="77777777" w:rsidR="00DC3C5C" w:rsidRDefault="00DC3C5C" w:rsidP="0071103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9774E" w14:textId="77777777" w:rsidR="00D3351B" w:rsidRDefault="00D3351B">
      <w:r>
        <w:separator/>
      </w:r>
    </w:p>
  </w:footnote>
  <w:footnote w:type="continuationSeparator" w:id="0">
    <w:p w14:paraId="1C2EC19D" w14:textId="77777777" w:rsidR="00D3351B" w:rsidRDefault="00D335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831F2"/>
    <w:multiLevelType w:val="hybridMultilevel"/>
    <w:tmpl w:val="585888B6"/>
    <w:lvl w:ilvl="0" w:tplc="0409000F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212249"/>
    <w:multiLevelType w:val="hybridMultilevel"/>
    <w:tmpl w:val="AD46066A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EF2E9B"/>
    <w:multiLevelType w:val="hybridMultilevel"/>
    <w:tmpl w:val="DD3CF6E2"/>
    <w:lvl w:ilvl="0" w:tplc="A142D94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972E44"/>
    <w:multiLevelType w:val="multilevel"/>
    <w:tmpl w:val="89D2E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6714E6A"/>
    <w:multiLevelType w:val="hybridMultilevel"/>
    <w:tmpl w:val="D9E60752"/>
    <w:lvl w:ilvl="0" w:tplc="0409000F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0C02992"/>
    <w:multiLevelType w:val="hybridMultilevel"/>
    <w:tmpl w:val="320C4A1A"/>
    <w:lvl w:ilvl="0" w:tplc="20AA77E0">
      <w:start w:val="2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832D6D"/>
    <w:multiLevelType w:val="hybridMultilevel"/>
    <w:tmpl w:val="6CA4610E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A7D4244"/>
    <w:multiLevelType w:val="hybridMultilevel"/>
    <w:tmpl w:val="EAFAF7AC"/>
    <w:lvl w:ilvl="0" w:tplc="D6980C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AA2B34"/>
    <w:multiLevelType w:val="hybridMultilevel"/>
    <w:tmpl w:val="558C5520"/>
    <w:lvl w:ilvl="0" w:tplc="0409000F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F8E224C"/>
    <w:multiLevelType w:val="hybridMultilevel"/>
    <w:tmpl w:val="C8BA348A"/>
    <w:lvl w:ilvl="0" w:tplc="683433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F4A30BF"/>
    <w:multiLevelType w:val="multilevel"/>
    <w:tmpl w:val="0810C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901774E"/>
    <w:multiLevelType w:val="hybridMultilevel"/>
    <w:tmpl w:val="96C20B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8"/>
  </w:num>
  <w:num w:numId="4">
    <w:abstractNumId w:val="0"/>
  </w:num>
  <w:num w:numId="5">
    <w:abstractNumId w:val="6"/>
  </w:num>
  <w:num w:numId="6">
    <w:abstractNumId w:val="1"/>
  </w:num>
  <w:num w:numId="7">
    <w:abstractNumId w:val="4"/>
  </w:num>
  <w:num w:numId="8">
    <w:abstractNumId w:val="3"/>
  </w:num>
  <w:num w:numId="9">
    <w:abstractNumId w:val="11"/>
  </w:num>
  <w:num w:numId="10">
    <w:abstractNumId w:val="2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19EC"/>
    <w:rsid w:val="0000281C"/>
    <w:rsid w:val="00006E45"/>
    <w:rsid w:val="00007656"/>
    <w:rsid w:val="00015640"/>
    <w:rsid w:val="00021A2A"/>
    <w:rsid w:val="000224C4"/>
    <w:rsid w:val="00030EE7"/>
    <w:rsid w:val="00033631"/>
    <w:rsid w:val="0004608D"/>
    <w:rsid w:val="00066486"/>
    <w:rsid w:val="00071830"/>
    <w:rsid w:val="00072252"/>
    <w:rsid w:val="000824A4"/>
    <w:rsid w:val="00083FC3"/>
    <w:rsid w:val="000920A8"/>
    <w:rsid w:val="000A5B85"/>
    <w:rsid w:val="000A6F04"/>
    <w:rsid w:val="000B23AF"/>
    <w:rsid w:val="000B2BB8"/>
    <w:rsid w:val="000B77B5"/>
    <w:rsid w:val="000C1AF3"/>
    <w:rsid w:val="000C30DC"/>
    <w:rsid w:val="000F03DF"/>
    <w:rsid w:val="001015D3"/>
    <w:rsid w:val="00102B4F"/>
    <w:rsid w:val="00103397"/>
    <w:rsid w:val="00103588"/>
    <w:rsid w:val="001152E5"/>
    <w:rsid w:val="00116EB6"/>
    <w:rsid w:val="00123BA7"/>
    <w:rsid w:val="00125F6A"/>
    <w:rsid w:val="00133102"/>
    <w:rsid w:val="0014059C"/>
    <w:rsid w:val="00143D15"/>
    <w:rsid w:val="00155D3C"/>
    <w:rsid w:val="00161918"/>
    <w:rsid w:val="00170F2D"/>
    <w:rsid w:val="00171A15"/>
    <w:rsid w:val="00171F98"/>
    <w:rsid w:val="001763E9"/>
    <w:rsid w:val="00176A22"/>
    <w:rsid w:val="001943DE"/>
    <w:rsid w:val="001976E4"/>
    <w:rsid w:val="001A37F0"/>
    <w:rsid w:val="001A6D63"/>
    <w:rsid w:val="001C62A3"/>
    <w:rsid w:val="001F05EB"/>
    <w:rsid w:val="002000EB"/>
    <w:rsid w:val="00206105"/>
    <w:rsid w:val="0021664B"/>
    <w:rsid w:val="002217B2"/>
    <w:rsid w:val="00225128"/>
    <w:rsid w:val="00226DA7"/>
    <w:rsid w:val="00227C74"/>
    <w:rsid w:val="002340BF"/>
    <w:rsid w:val="0024479B"/>
    <w:rsid w:val="002515C0"/>
    <w:rsid w:val="00251AA5"/>
    <w:rsid w:val="002525DA"/>
    <w:rsid w:val="00257A5F"/>
    <w:rsid w:val="0026081B"/>
    <w:rsid w:val="0026373D"/>
    <w:rsid w:val="00271601"/>
    <w:rsid w:val="00271D01"/>
    <w:rsid w:val="002739A8"/>
    <w:rsid w:val="00273C09"/>
    <w:rsid w:val="00282077"/>
    <w:rsid w:val="00282C98"/>
    <w:rsid w:val="002860EF"/>
    <w:rsid w:val="00287398"/>
    <w:rsid w:val="002B1E94"/>
    <w:rsid w:val="002B3E1B"/>
    <w:rsid w:val="002B5CE4"/>
    <w:rsid w:val="002B6743"/>
    <w:rsid w:val="002C3CE6"/>
    <w:rsid w:val="002D57F2"/>
    <w:rsid w:val="002D722E"/>
    <w:rsid w:val="002E1CF7"/>
    <w:rsid w:val="002E6A6B"/>
    <w:rsid w:val="002F33A1"/>
    <w:rsid w:val="0030004F"/>
    <w:rsid w:val="0030326C"/>
    <w:rsid w:val="00304022"/>
    <w:rsid w:val="00304250"/>
    <w:rsid w:val="0031408C"/>
    <w:rsid w:val="00334E62"/>
    <w:rsid w:val="0034107E"/>
    <w:rsid w:val="00343CC9"/>
    <w:rsid w:val="003461AA"/>
    <w:rsid w:val="00346C24"/>
    <w:rsid w:val="003551E8"/>
    <w:rsid w:val="00374987"/>
    <w:rsid w:val="00384125"/>
    <w:rsid w:val="003856F5"/>
    <w:rsid w:val="003925F0"/>
    <w:rsid w:val="003A1E8B"/>
    <w:rsid w:val="003A2C6F"/>
    <w:rsid w:val="003B3B24"/>
    <w:rsid w:val="003B40AD"/>
    <w:rsid w:val="003B61FB"/>
    <w:rsid w:val="003D032F"/>
    <w:rsid w:val="003D3915"/>
    <w:rsid w:val="003E0245"/>
    <w:rsid w:val="003E1090"/>
    <w:rsid w:val="003E4649"/>
    <w:rsid w:val="003E7FA4"/>
    <w:rsid w:val="0040115F"/>
    <w:rsid w:val="00410FEC"/>
    <w:rsid w:val="00413069"/>
    <w:rsid w:val="00433510"/>
    <w:rsid w:val="00437DB0"/>
    <w:rsid w:val="00441F9D"/>
    <w:rsid w:val="0044542C"/>
    <w:rsid w:val="00450399"/>
    <w:rsid w:val="0045473D"/>
    <w:rsid w:val="004641FF"/>
    <w:rsid w:val="00464337"/>
    <w:rsid w:val="00465551"/>
    <w:rsid w:val="004856C2"/>
    <w:rsid w:val="00487BFF"/>
    <w:rsid w:val="004978B3"/>
    <w:rsid w:val="004A629A"/>
    <w:rsid w:val="004B0E7A"/>
    <w:rsid w:val="004B17AA"/>
    <w:rsid w:val="004B2658"/>
    <w:rsid w:val="004C3A8A"/>
    <w:rsid w:val="004D626B"/>
    <w:rsid w:val="004D71BF"/>
    <w:rsid w:val="004D7CCE"/>
    <w:rsid w:val="004E17BE"/>
    <w:rsid w:val="004E19EC"/>
    <w:rsid w:val="004F262B"/>
    <w:rsid w:val="004F55E2"/>
    <w:rsid w:val="0050091A"/>
    <w:rsid w:val="00501AA0"/>
    <w:rsid w:val="005024E1"/>
    <w:rsid w:val="0050497A"/>
    <w:rsid w:val="00521662"/>
    <w:rsid w:val="005340FC"/>
    <w:rsid w:val="00551383"/>
    <w:rsid w:val="0055201C"/>
    <w:rsid w:val="005625C4"/>
    <w:rsid w:val="00563908"/>
    <w:rsid w:val="00576752"/>
    <w:rsid w:val="0058604D"/>
    <w:rsid w:val="00586F46"/>
    <w:rsid w:val="00595E56"/>
    <w:rsid w:val="005A09EE"/>
    <w:rsid w:val="005A1951"/>
    <w:rsid w:val="005A4FA5"/>
    <w:rsid w:val="005A524B"/>
    <w:rsid w:val="005A765D"/>
    <w:rsid w:val="005B238D"/>
    <w:rsid w:val="005B371A"/>
    <w:rsid w:val="005E35A7"/>
    <w:rsid w:val="005E4FA9"/>
    <w:rsid w:val="005E51B0"/>
    <w:rsid w:val="005E6330"/>
    <w:rsid w:val="005E7979"/>
    <w:rsid w:val="005F4634"/>
    <w:rsid w:val="005F5049"/>
    <w:rsid w:val="005F5A95"/>
    <w:rsid w:val="00611125"/>
    <w:rsid w:val="0061261F"/>
    <w:rsid w:val="006306BE"/>
    <w:rsid w:val="006318E1"/>
    <w:rsid w:val="00637506"/>
    <w:rsid w:val="00640648"/>
    <w:rsid w:val="00640D9B"/>
    <w:rsid w:val="00642E64"/>
    <w:rsid w:val="00643C34"/>
    <w:rsid w:val="0067022D"/>
    <w:rsid w:val="00675B36"/>
    <w:rsid w:val="00675EE5"/>
    <w:rsid w:val="00676616"/>
    <w:rsid w:val="00677353"/>
    <w:rsid w:val="00691046"/>
    <w:rsid w:val="00696D10"/>
    <w:rsid w:val="00697100"/>
    <w:rsid w:val="006A37D8"/>
    <w:rsid w:val="006A6AE2"/>
    <w:rsid w:val="006B12C6"/>
    <w:rsid w:val="006B7B5D"/>
    <w:rsid w:val="006B7BD3"/>
    <w:rsid w:val="006C0527"/>
    <w:rsid w:val="006D579E"/>
    <w:rsid w:val="006D6F09"/>
    <w:rsid w:val="006E46BC"/>
    <w:rsid w:val="006E7660"/>
    <w:rsid w:val="006E7D30"/>
    <w:rsid w:val="00701007"/>
    <w:rsid w:val="00711038"/>
    <w:rsid w:val="00716F00"/>
    <w:rsid w:val="00722717"/>
    <w:rsid w:val="00736C8C"/>
    <w:rsid w:val="00741F6F"/>
    <w:rsid w:val="0075193E"/>
    <w:rsid w:val="00766DA8"/>
    <w:rsid w:val="00772EB6"/>
    <w:rsid w:val="00774602"/>
    <w:rsid w:val="007820AC"/>
    <w:rsid w:val="007907BA"/>
    <w:rsid w:val="007923B7"/>
    <w:rsid w:val="007942D0"/>
    <w:rsid w:val="00795526"/>
    <w:rsid w:val="007966BA"/>
    <w:rsid w:val="007A2C69"/>
    <w:rsid w:val="007B010B"/>
    <w:rsid w:val="007C202B"/>
    <w:rsid w:val="007D5DD0"/>
    <w:rsid w:val="007D7C32"/>
    <w:rsid w:val="007E0DCB"/>
    <w:rsid w:val="007E26C4"/>
    <w:rsid w:val="007E2B8F"/>
    <w:rsid w:val="00805D6C"/>
    <w:rsid w:val="00817ADF"/>
    <w:rsid w:val="00824F3E"/>
    <w:rsid w:val="00835082"/>
    <w:rsid w:val="0083530D"/>
    <w:rsid w:val="00837193"/>
    <w:rsid w:val="00837C04"/>
    <w:rsid w:val="0084653B"/>
    <w:rsid w:val="0084715B"/>
    <w:rsid w:val="00852C52"/>
    <w:rsid w:val="00853A3D"/>
    <w:rsid w:val="008545A6"/>
    <w:rsid w:val="0085487B"/>
    <w:rsid w:val="0086519C"/>
    <w:rsid w:val="0087108E"/>
    <w:rsid w:val="008778B4"/>
    <w:rsid w:val="00893B18"/>
    <w:rsid w:val="00897D39"/>
    <w:rsid w:val="008A12B4"/>
    <w:rsid w:val="008B3FED"/>
    <w:rsid w:val="008B553C"/>
    <w:rsid w:val="008B5BAE"/>
    <w:rsid w:val="008B71EC"/>
    <w:rsid w:val="008C660A"/>
    <w:rsid w:val="008D6EB9"/>
    <w:rsid w:val="008F24BF"/>
    <w:rsid w:val="0091315B"/>
    <w:rsid w:val="00913292"/>
    <w:rsid w:val="0091540E"/>
    <w:rsid w:val="00916B05"/>
    <w:rsid w:val="00930E98"/>
    <w:rsid w:val="00935669"/>
    <w:rsid w:val="00935ABC"/>
    <w:rsid w:val="00943CF1"/>
    <w:rsid w:val="009449C7"/>
    <w:rsid w:val="00954F4A"/>
    <w:rsid w:val="00960B09"/>
    <w:rsid w:val="0096347B"/>
    <w:rsid w:val="009730C6"/>
    <w:rsid w:val="009811C3"/>
    <w:rsid w:val="00985BA0"/>
    <w:rsid w:val="009912E9"/>
    <w:rsid w:val="009A173B"/>
    <w:rsid w:val="009A22B9"/>
    <w:rsid w:val="009A39C3"/>
    <w:rsid w:val="009A72C5"/>
    <w:rsid w:val="009C6D5A"/>
    <w:rsid w:val="009E7BC7"/>
    <w:rsid w:val="009F2AD0"/>
    <w:rsid w:val="009F5ACC"/>
    <w:rsid w:val="00A11A44"/>
    <w:rsid w:val="00A16F2D"/>
    <w:rsid w:val="00A17FC4"/>
    <w:rsid w:val="00A20EB8"/>
    <w:rsid w:val="00A21679"/>
    <w:rsid w:val="00A22651"/>
    <w:rsid w:val="00A34942"/>
    <w:rsid w:val="00A35A84"/>
    <w:rsid w:val="00A3722D"/>
    <w:rsid w:val="00A377C9"/>
    <w:rsid w:val="00A40E46"/>
    <w:rsid w:val="00A4463C"/>
    <w:rsid w:val="00A5129A"/>
    <w:rsid w:val="00A52085"/>
    <w:rsid w:val="00A57B05"/>
    <w:rsid w:val="00A601DA"/>
    <w:rsid w:val="00A6146D"/>
    <w:rsid w:val="00A711E6"/>
    <w:rsid w:val="00A802D1"/>
    <w:rsid w:val="00A844BE"/>
    <w:rsid w:val="00A9051C"/>
    <w:rsid w:val="00A95626"/>
    <w:rsid w:val="00A96029"/>
    <w:rsid w:val="00A97C05"/>
    <w:rsid w:val="00AA2A9E"/>
    <w:rsid w:val="00AA397F"/>
    <w:rsid w:val="00AA53F6"/>
    <w:rsid w:val="00AA6D83"/>
    <w:rsid w:val="00AA6E63"/>
    <w:rsid w:val="00AE58E9"/>
    <w:rsid w:val="00AE6B4F"/>
    <w:rsid w:val="00AF16F7"/>
    <w:rsid w:val="00AF36AE"/>
    <w:rsid w:val="00AF64F7"/>
    <w:rsid w:val="00AF6755"/>
    <w:rsid w:val="00B11129"/>
    <w:rsid w:val="00B1248E"/>
    <w:rsid w:val="00B130C6"/>
    <w:rsid w:val="00B16C1D"/>
    <w:rsid w:val="00B2222A"/>
    <w:rsid w:val="00B319AD"/>
    <w:rsid w:val="00B33C3B"/>
    <w:rsid w:val="00B35A15"/>
    <w:rsid w:val="00B3619A"/>
    <w:rsid w:val="00B43D3C"/>
    <w:rsid w:val="00B53748"/>
    <w:rsid w:val="00B55532"/>
    <w:rsid w:val="00B559A5"/>
    <w:rsid w:val="00B76B36"/>
    <w:rsid w:val="00B819FF"/>
    <w:rsid w:val="00B85F5F"/>
    <w:rsid w:val="00BA1014"/>
    <w:rsid w:val="00BB619F"/>
    <w:rsid w:val="00BB7750"/>
    <w:rsid w:val="00BB79E9"/>
    <w:rsid w:val="00BC1B62"/>
    <w:rsid w:val="00BC2BDC"/>
    <w:rsid w:val="00BC3768"/>
    <w:rsid w:val="00BC7FBA"/>
    <w:rsid w:val="00BD4399"/>
    <w:rsid w:val="00BD7A4D"/>
    <w:rsid w:val="00BF4726"/>
    <w:rsid w:val="00C00974"/>
    <w:rsid w:val="00C059B9"/>
    <w:rsid w:val="00C10EB5"/>
    <w:rsid w:val="00C21CB9"/>
    <w:rsid w:val="00C23973"/>
    <w:rsid w:val="00C2402E"/>
    <w:rsid w:val="00C26C91"/>
    <w:rsid w:val="00C3033F"/>
    <w:rsid w:val="00C57AF4"/>
    <w:rsid w:val="00C612E3"/>
    <w:rsid w:val="00C65268"/>
    <w:rsid w:val="00C66815"/>
    <w:rsid w:val="00C71DD2"/>
    <w:rsid w:val="00C80DA2"/>
    <w:rsid w:val="00C81D99"/>
    <w:rsid w:val="00C82F2C"/>
    <w:rsid w:val="00C872C7"/>
    <w:rsid w:val="00CA565F"/>
    <w:rsid w:val="00CA6224"/>
    <w:rsid w:val="00CB14C1"/>
    <w:rsid w:val="00CB1C58"/>
    <w:rsid w:val="00CC06B9"/>
    <w:rsid w:val="00CE640A"/>
    <w:rsid w:val="00CF290D"/>
    <w:rsid w:val="00CF6561"/>
    <w:rsid w:val="00D06C75"/>
    <w:rsid w:val="00D07764"/>
    <w:rsid w:val="00D16EEC"/>
    <w:rsid w:val="00D2720A"/>
    <w:rsid w:val="00D3351B"/>
    <w:rsid w:val="00D35705"/>
    <w:rsid w:val="00D628BC"/>
    <w:rsid w:val="00D6579C"/>
    <w:rsid w:val="00D65835"/>
    <w:rsid w:val="00D74652"/>
    <w:rsid w:val="00D749FD"/>
    <w:rsid w:val="00D875EA"/>
    <w:rsid w:val="00D91181"/>
    <w:rsid w:val="00DA5778"/>
    <w:rsid w:val="00DA6A60"/>
    <w:rsid w:val="00DB0612"/>
    <w:rsid w:val="00DC3C5C"/>
    <w:rsid w:val="00DC4195"/>
    <w:rsid w:val="00DC6DDF"/>
    <w:rsid w:val="00DC79D4"/>
    <w:rsid w:val="00DE13CD"/>
    <w:rsid w:val="00DE3D63"/>
    <w:rsid w:val="00DE6FE6"/>
    <w:rsid w:val="00E028D4"/>
    <w:rsid w:val="00E10488"/>
    <w:rsid w:val="00E20C59"/>
    <w:rsid w:val="00E24CF9"/>
    <w:rsid w:val="00E26875"/>
    <w:rsid w:val="00E377BE"/>
    <w:rsid w:val="00E40D0F"/>
    <w:rsid w:val="00E42C26"/>
    <w:rsid w:val="00E46AEA"/>
    <w:rsid w:val="00E4757B"/>
    <w:rsid w:val="00E5557A"/>
    <w:rsid w:val="00E57215"/>
    <w:rsid w:val="00E574F4"/>
    <w:rsid w:val="00E61C2A"/>
    <w:rsid w:val="00E657C0"/>
    <w:rsid w:val="00E72DA3"/>
    <w:rsid w:val="00E7737A"/>
    <w:rsid w:val="00E848E9"/>
    <w:rsid w:val="00E8696B"/>
    <w:rsid w:val="00E9142A"/>
    <w:rsid w:val="00E941A2"/>
    <w:rsid w:val="00E9463F"/>
    <w:rsid w:val="00E96A6A"/>
    <w:rsid w:val="00EA092B"/>
    <w:rsid w:val="00EA3076"/>
    <w:rsid w:val="00EA3996"/>
    <w:rsid w:val="00EA3EFB"/>
    <w:rsid w:val="00EA7BAA"/>
    <w:rsid w:val="00EB176C"/>
    <w:rsid w:val="00ED1A03"/>
    <w:rsid w:val="00EE584C"/>
    <w:rsid w:val="00EE7D55"/>
    <w:rsid w:val="00EF11BC"/>
    <w:rsid w:val="00EF1A5F"/>
    <w:rsid w:val="00EF3F63"/>
    <w:rsid w:val="00F05DB2"/>
    <w:rsid w:val="00F11D54"/>
    <w:rsid w:val="00F243A2"/>
    <w:rsid w:val="00F31827"/>
    <w:rsid w:val="00F31B02"/>
    <w:rsid w:val="00F35534"/>
    <w:rsid w:val="00F3677B"/>
    <w:rsid w:val="00F40026"/>
    <w:rsid w:val="00F40092"/>
    <w:rsid w:val="00F41D23"/>
    <w:rsid w:val="00F428A1"/>
    <w:rsid w:val="00F767E5"/>
    <w:rsid w:val="00F80118"/>
    <w:rsid w:val="00F8116B"/>
    <w:rsid w:val="00F83306"/>
    <w:rsid w:val="00F84BC0"/>
    <w:rsid w:val="00FA33F3"/>
    <w:rsid w:val="00FA6900"/>
    <w:rsid w:val="00FC776F"/>
    <w:rsid w:val="00FD0980"/>
    <w:rsid w:val="00FD5117"/>
    <w:rsid w:val="00FE2298"/>
    <w:rsid w:val="00FE4218"/>
    <w:rsid w:val="00FE4B33"/>
    <w:rsid w:val="00FF2EF2"/>
    <w:rsid w:val="00FF76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4B6619"/>
  <w15:docId w15:val="{B08FEA5C-9117-4A60-B75E-95B6A52EB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032F"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rsid w:val="001943DE"/>
    <w:pPr>
      <w:keepNext/>
      <w:jc w:val="center"/>
      <w:outlineLvl w:val="0"/>
    </w:pPr>
    <w:rPr>
      <w:b/>
      <w:bCs/>
      <w:sz w:val="36"/>
    </w:rPr>
  </w:style>
  <w:style w:type="paragraph" w:styleId="Heading2">
    <w:name w:val="heading 2"/>
    <w:basedOn w:val="Normal"/>
    <w:next w:val="Normal"/>
    <w:qFormat/>
    <w:rsid w:val="001943D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qFormat/>
    <w:rsid w:val="001943DE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1"/>
    <w:basedOn w:val="Heading2"/>
    <w:rsid w:val="001943DE"/>
    <w:pPr>
      <w:tabs>
        <w:tab w:val="left" w:leader="dot" w:pos="9360"/>
      </w:tabs>
      <w:spacing w:before="160" w:after="100"/>
    </w:pPr>
    <w:rPr>
      <w:rFonts w:ascii="Times New Roman" w:hAnsi="Times New Roman" w:cs="Times New Roman"/>
      <w:b w:val="0"/>
      <w:bCs w:val="0"/>
      <w:i w:val="0"/>
      <w:iCs w:val="0"/>
      <w:sz w:val="22"/>
      <w:szCs w:val="20"/>
    </w:rPr>
  </w:style>
  <w:style w:type="paragraph" w:customStyle="1" w:styleId="2">
    <w:name w:val="2"/>
    <w:basedOn w:val="Normal"/>
    <w:rsid w:val="001943DE"/>
    <w:pPr>
      <w:shd w:val="clear" w:color="auto" w:fill="E6E6E6"/>
      <w:spacing w:before="120" w:after="120"/>
    </w:pPr>
    <w:rPr>
      <w:rFonts w:ascii="Times New Roman" w:hAnsi="Times New Roman"/>
      <w:b/>
      <w:bCs/>
      <w:sz w:val="22"/>
      <w:shd w:val="clear" w:color="auto" w:fill="E6E6E6"/>
    </w:rPr>
  </w:style>
  <w:style w:type="paragraph" w:styleId="Header">
    <w:name w:val="header"/>
    <w:basedOn w:val="Normal"/>
    <w:link w:val="HeaderChar"/>
    <w:rsid w:val="001943D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943DE"/>
    <w:pPr>
      <w:tabs>
        <w:tab w:val="center" w:pos="4320"/>
        <w:tab w:val="right" w:pos="8640"/>
      </w:tabs>
    </w:pPr>
  </w:style>
  <w:style w:type="paragraph" w:customStyle="1" w:styleId="3">
    <w:name w:val="3"/>
    <w:basedOn w:val="1"/>
    <w:rsid w:val="001943DE"/>
    <w:pPr>
      <w:tabs>
        <w:tab w:val="clear" w:pos="9360"/>
        <w:tab w:val="num" w:pos="453"/>
        <w:tab w:val="left" w:leader="dot" w:pos="10364"/>
      </w:tabs>
      <w:ind w:left="453"/>
    </w:pPr>
  </w:style>
  <w:style w:type="paragraph" w:styleId="BodyText">
    <w:name w:val="Body Text"/>
    <w:basedOn w:val="Normal"/>
    <w:rsid w:val="001943DE"/>
    <w:pPr>
      <w:widowControl w:val="0"/>
      <w:spacing w:line="336" w:lineRule="auto"/>
      <w:jc w:val="both"/>
    </w:pPr>
    <w:rPr>
      <w:szCs w:val="20"/>
    </w:rPr>
  </w:style>
  <w:style w:type="character" w:styleId="PageNumber">
    <w:name w:val="page number"/>
    <w:basedOn w:val="DefaultParagraphFont"/>
    <w:rsid w:val="001943DE"/>
  </w:style>
  <w:style w:type="paragraph" w:styleId="BalloonText">
    <w:name w:val="Balloon Text"/>
    <w:basedOn w:val="Normal"/>
    <w:semiHidden/>
    <w:rsid w:val="001943DE"/>
    <w:rPr>
      <w:rFonts w:ascii="Tahoma" w:hAnsi="Tahoma" w:cs="Tahoma"/>
      <w:sz w:val="16"/>
      <w:szCs w:val="16"/>
    </w:rPr>
  </w:style>
  <w:style w:type="character" w:styleId="Hyperlink">
    <w:name w:val="Hyperlink"/>
    <w:rsid w:val="001943D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A629A"/>
    <w:pPr>
      <w:ind w:left="720"/>
    </w:pPr>
  </w:style>
  <w:style w:type="character" w:customStyle="1" w:styleId="FooterChar">
    <w:name w:val="Footer Char"/>
    <w:link w:val="Footer"/>
    <w:uiPriority w:val="99"/>
    <w:rsid w:val="00A40E46"/>
    <w:rPr>
      <w:rFonts w:ascii="VNI-Times" w:hAnsi="VNI-Times"/>
      <w:sz w:val="24"/>
      <w:szCs w:val="24"/>
    </w:rPr>
  </w:style>
  <w:style w:type="character" w:styleId="CommentReference">
    <w:name w:val="annotation reference"/>
    <w:rsid w:val="00B11129"/>
    <w:rPr>
      <w:sz w:val="16"/>
      <w:szCs w:val="16"/>
    </w:rPr>
  </w:style>
  <w:style w:type="paragraph" w:styleId="CommentText">
    <w:name w:val="annotation text"/>
    <w:basedOn w:val="Normal"/>
    <w:link w:val="CommentTextChar"/>
    <w:rsid w:val="00B11129"/>
    <w:rPr>
      <w:sz w:val="20"/>
      <w:szCs w:val="20"/>
    </w:rPr>
  </w:style>
  <w:style w:type="character" w:customStyle="1" w:styleId="CommentTextChar">
    <w:name w:val="Comment Text Char"/>
    <w:link w:val="CommentText"/>
    <w:rsid w:val="00B11129"/>
    <w:rPr>
      <w:rFonts w:ascii="VNI-Times" w:hAnsi="VNI-Times"/>
    </w:rPr>
  </w:style>
  <w:style w:type="paragraph" w:styleId="CommentSubject">
    <w:name w:val="annotation subject"/>
    <w:basedOn w:val="CommentText"/>
    <w:next w:val="CommentText"/>
    <w:link w:val="CommentSubjectChar"/>
    <w:rsid w:val="00B11129"/>
    <w:rPr>
      <w:b/>
      <w:bCs/>
    </w:rPr>
  </w:style>
  <w:style w:type="character" w:customStyle="1" w:styleId="CommentSubjectChar">
    <w:name w:val="Comment Subject Char"/>
    <w:link w:val="CommentSubject"/>
    <w:rsid w:val="00B11129"/>
    <w:rPr>
      <w:rFonts w:ascii="VNI-Times" w:hAnsi="VNI-Times"/>
      <w:b/>
      <w:bCs/>
    </w:rPr>
  </w:style>
  <w:style w:type="table" w:styleId="TableGrid">
    <w:name w:val="Table Grid"/>
    <w:basedOn w:val="TableNormal"/>
    <w:rsid w:val="00EF3F6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EF3F63"/>
    <w:rPr>
      <w:rFonts w:ascii="VNI-Times" w:hAnsi="VNI-Time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Local\Microsoft\Windows\Temporary%20Internet%20Files\Content.Outlook\NXUA3F87\Mau%20Ho%20so%20nhan%20vien%20(2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ED4C0B-772C-4D3A-BF92-4BBC5DC8B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Mau Ho so nhan vien (2).dot</Template>
  <TotalTime>506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TieuDe</vt:lpstr>
    </vt:vector>
  </TitlesOfParts>
  <Company>sbgr</Company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TieuDe</dc:title>
  <dc:subject/>
  <dc:creator>admin</dc:creator>
  <cp:keywords/>
  <cp:lastModifiedBy>Hung. Nguyen Sy - CTS GOV</cp:lastModifiedBy>
  <cp:revision>167</cp:revision>
  <cp:lastPrinted>2011-09-21T03:05:00Z</cp:lastPrinted>
  <dcterms:created xsi:type="dcterms:W3CDTF">2018-09-17T10:21:00Z</dcterms:created>
  <dcterms:modified xsi:type="dcterms:W3CDTF">2021-09-20T03:21:00Z</dcterms:modified>
</cp:coreProperties>
</file>