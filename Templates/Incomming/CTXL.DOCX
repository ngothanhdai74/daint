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8A3E37B" w14:textId="479CB7C7" w:rsidR="00824F3E" w:rsidRPr="00DB0612" w:rsidRDefault="00AD2730" w:rsidP="00824F3E">
      <w:pPr>
        <w:pageBreakBefore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TableStart:Header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«TableStart:Header»</w:t>
      </w:r>
      <w:r>
        <w:rPr>
          <w:rFonts w:ascii="Times New Roman" w:hAnsi="Times New Roman"/>
          <w:sz w:val="22"/>
          <w:szCs w:val="22"/>
        </w:rPr>
        <w:fldChar w:fldCharType="end"/>
      </w:r>
    </w:p>
    <w:p w14:paraId="025AC8D1" w14:textId="77777777" w:rsidR="00824F3E" w:rsidRPr="00DB0612" w:rsidRDefault="00824F3E" w:rsidP="00824F3E">
      <w:pPr>
        <w:rPr>
          <w:rFonts w:ascii="Times New Roman" w:hAnsi="Times New Roma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883"/>
        <w:gridCol w:w="3224"/>
        <w:gridCol w:w="7108"/>
      </w:tblGrid>
      <w:tr w:rsidR="00824F3E" w:rsidRPr="00DB0612" w14:paraId="331310E5" w14:textId="77777777" w:rsidTr="00AD2730">
        <w:trPr>
          <w:trHeight w:val="1017"/>
          <w:jc w:val="center"/>
        </w:trPr>
        <w:tc>
          <w:tcPr>
            <w:tcW w:w="1366" w:type="pct"/>
          </w:tcPr>
          <w:p w14:paraId="6FD6B950" w14:textId="7D59725B" w:rsidR="00824F3E" w:rsidRPr="006B7B5D" w:rsidRDefault="00C872C7" w:rsidP="009A39C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BỘ TÀI CHÍNH</w:t>
            </w:r>
          </w:p>
          <w:p w14:paraId="1B902588" w14:textId="55966373" w:rsidR="00824F3E" w:rsidRPr="00716F00" w:rsidRDefault="00C872C7" w:rsidP="009A39C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VĂN PHÒNG</w:t>
            </w:r>
          </w:p>
        </w:tc>
        <w:tc>
          <w:tcPr>
            <w:tcW w:w="3634" w:type="pct"/>
            <w:gridSpan w:val="2"/>
            <w:shd w:val="clear" w:color="auto" w:fill="auto"/>
          </w:tcPr>
          <w:p w14:paraId="0C945F27" w14:textId="05EB9716" w:rsidR="00824F3E" w:rsidRPr="00DB0612" w:rsidRDefault="009A39C3" w:rsidP="005B1586">
            <w:pPr>
              <w:ind w:right="38"/>
              <w:jc w:val="righ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FA635C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FA635C">
              <w:rPr>
                <w:rFonts w:ascii="Times New Roman" w:hAnsi="Times New Roman"/>
                <w:sz w:val="28"/>
                <w:szCs w:val="28"/>
              </w:rPr>
              <w:instrText xml:space="preserve"> MERGEFIELD  PrintDate  \* MERGEFORMAT </w:instrText>
            </w:r>
            <w:r w:rsidR="00FA635C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FA635C">
              <w:rPr>
                <w:rFonts w:ascii="Times New Roman" w:hAnsi="Times New Roman"/>
                <w:noProof/>
                <w:sz w:val="28"/>
                <w:szCs w:val="28"/>
              </w:rPr>
              <w:t>«PrintDate»</w:t>
            </w:r>
            <w:r w:rsidR="00FA635C">
              <w:rPr>
                <w:rFonts w:ascii="Times New Roman" w:hAnsi="Times New Roman"/>
                <w:sz w:val="28"/>
                <w:szCs w:val="28"/>
              </w:rPr>
              <w:fldChar w:fldCharType="end"/>
            </w:r>
            <w:r w:rsidR="00824F3E" w:rsidRPr="00DB0612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</w:t>
            </w:r>
          </w:p>
        </w:tc>
      </w:tr>
      <w:tr w:rsidR="00824F3E" w:rsidRPr="00DB0612" w14:paraId="13F64626" w14:textId="77777777" w:rsidTr="00AD2730">
        <w:trPr>
          <w:trHeight w:val="549"/>
          <w:jc w:val="center"/>
        </w:trPr>
        <w:tc>
          <w:tcPr>
            <w:tcW w:w="5000" w:type="pct"/>
            <w:gridSpan w:val="3"/>
            <w:vAlign w:val="center"/>
          </w:tcPr>
          <w:p w14:paraId="7D7BDDBB" w14:textId="294345D7" w:rsidR="009B65E2" w:rsidRPr="009B65E2" w:rsidRDefault="008E2162" w:rsidP="008E2162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BÁO CÁO TỔNG HỢP TÌNH HÌNH XỬ LÝ</w:t>
            </w:r>
            <w:r w:rsidR="009B65E2">
              <w:rPr>
                <w:rFonts w:ascii="Times New Roman" w:hAnsi="Times New Roman"/>
                <w:b/>
                <w:sz w:val="32"/>
                <w:szCs w:val="32"/>
              </w:rPr>
              <w:t xml:space="preserve"> VĂN BẢN</w:t>
            </w:r>
          </w:p>
        </w:tc>
      </w:tr>
      <w:tr w:rsidR="00AD2730" w:rsidRPr="00DB0612" w14:paraId="63C3C358" w14:textId="77777777" w:rsidTr="00AD2730">
        <w:trPr>
          <w:trHeight w:val="597"/>
          <w:jc w:val="center"/>
        </w:trPr>
        <w:tc>
          <w:tcPr>
            <w:tcW w:w="2500" w:type="pct"/>
            <w:gridSpan w:val="2"/>
            <w:vAlign w:val="center"/>
          </w:tcPr>
          <w:p w14:paraId="251DAF0A" w14:textId="109828A2" w:rsidR="00AD2730" w:rsidRPr="00DB0612" w:rsidRDefault="00AD2730" w:rsidP="00AD2730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                                  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begin"/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instrText xml:space="preserve"> MERGEFIELD  FromDate  \* MERGEFORMAT </w:instrText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separate"/>
            </w:r>
            <w:r w:rsidR="00FA635C">
              <w:rPr>
                <w:rFonts w:ascii="Times New Roman" w:hAnsi="Times New Roman"/>
                <w:b/>
                <w:noProof/>
                <w:color w:val="000000"/>
                <w:sz w:val="28"/>
                <w:szCs w:val="28"/>
              </w:rPr>
              <w:t>«FromDate»</w:t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end"/>
            </w:r>
          </w:p>
        </w:tc>
        <w:tc>
          <w:tcPr>
            <w:tcW w:w="2500" w:type="pct"/>
            <w:vAlign w:val="center"/>
          </w:tcPr>
          <w:p w14:paraId="69EDD2FA" w14:textId="1BB52033" w:rsidR="00AD2730" w:rsidRPr="00DB0612" w:rsidRDefault="00AD2730" w:rsidP="00AD2730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       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Đến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begin"/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instrText xml:space="preserve"> MERGEFIELD  ToDate  \* MERGEFORMAT </w:instrText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separate"/>
            </w:r>
            <w:r w:rsidR="00FA635C">
              <w:rPr>
                <w:rFonts w:ascii="Times New Roman" w:hAnsi="Times New Roman"/>
                <w:b/>
                <w:noProof/>
                <w:color w:val="000000"/>
                <w:sz w:val="28"/>
                <w:szCs w:val="28"/>
              </w:rPr>
              <w:t>«ToDate»</w:t>
            </w:r>
            <w:r w:rsidR="00FA635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  <w:tr w:rsidR="00824F3E" w:rsidRPr="00DB0612" w14:paraId="7DFC6700" w14:textId="77777777" w:rsidTr="00AD2730">
        <w:trPr>
          <w:trHeight w:val="563"/>
          <w:jc w:val="center"/>
        </w:trPr>
        <w:tc>
          <w:tcPr>
            <w:tcW w:w="5000" w:type="pct"/>
            <w:gridSpan w:val="3"/>
            <w:vAlign w:val="center"/>
          </w:tcPr>
          <w:p w14:paraId="4DF5CC61" w14:textId="6C9CBDF7" w:rsidR="00824F3E" w:rsidRDefault="008E2162" w:rsidP="00AD2730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thức</w:t>
            </w:r>
            <w:proofErr w:type="spellEnd"/>
            <w:r w:rsidR="00440A87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440A87">
              <w:rPr>
                <w:rFonts w:ascii="Times New Roman" w:hAnsi="Times New Roman"/>
                <w:b/>
                <w:bCs/>
                <w:sz w:val="28"/>
                <w:szCs w:val="28"/>
              </w:rPr>
              <w:t>xử</w:t>
            </w:r>
            <w:proofErr w:type="spellEnd"/>
            <w:r w:rsidR="00440A87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440A87">
              <w:rPr>
                <w:rFonts w:ascii="Times New Roman" w:hAnsi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="00824F3E" w:rsidRPr="008E2162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  <w:r w:rsidR="00824F3E" w:rsidRPr="008E216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 w:rsidR="00FA635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 w:rsidR="00FA635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ProcessType  \* MERGEFORMAT </w:instrText>
            </w:r>
            <w:r w:rsidR="00FA635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 w:rsidR="00FA635C"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«ProcessType»</w:t>
            </w:r>
            <w:r w:rsidR="00FA635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</w:p>
          <w:p w14:paraId="24D339ED" w14:textId="3D2CF5C4" w:rsidR="00440A87" w:rsidRDefault="00440A87" w:rsidP="00AD273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: </w:t>
            </w:r>
            <w:r w:rsidR="001F5851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 w:rsidR="001F5851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ProcessExpire  \* MERGEFORMAT </w:instrText>
            </w:r>
            <w:r w:rsidR="001F5851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 w:rsidR="001F5851"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«ProcessExpire»</w:t>
            </w:r>
            <w:r w:rsidR="001F5851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</w:p>
          <w:p w14:paraId="2C095B32" w14:textId="467BB44D" w:rsidR="00440A87" w:rsidRPr="00AD2730" w:rsidRDefault="00440A87" w:rsidP="00AD273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Tổng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  <w:r w:rsidR="001F5851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 w:rsidR="001F5851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 w:rsidR="001F5851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Total  \* MERGEFORMAT </w:instrText>
            </w:r>
            <w:r w:rsidR="001F5851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 w:rsidR="001F5851"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«Total»</w:t>
            </w:r>
            <w:r w:rsidR="001F5851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</w:p>
        </w:tc>
      </w:tr>
    </w:tbl>
    <w:p w14:paraId="17E38D2F" w14:textId="77AA890A" w:rsidR="008E2162" w:rsidRDefault="00AD2730">
      <w:pPr>
        <w:rPr>
          <w:rFonts w:ascii="Times New Roman" w:hAnsi="Times New Roman"/>
        </w:rPr>
      </w:pPr>
      <w:r w:rsidRPr="00AD2730">
        <w:rPr>
          <w:rFonts w:ascii="Times New Roman" w:hAnsi="Times New Roman"/>
        </w:rPr>
        <w:fldChar w:fldCharType="begin"/>
      </w:r>
      <w:r w:rsidRPr="00AD2730">
        <w:rPr>
          <w:rFonts w:ascii="Times New Roman" w:hAnsi="Times New Roman"/>
        </w:rPr>
        <w:instrText xml:space="preserve"> MERGEFIELD  TableEnd:Header  \* MERGEFORMAT </w:instrText>
      </w:r>
      <w:r w:rsidRPr="00AD2730">
        <w:rPr>
          <w:rFonts w:ascii="Times New Roman" w:hAnsi="Times New Roman"/>
        </w:rPr>
        <w:fldChar w:fldCharType="separate"/>
      </w:r>
      <w:r w:rsidRPr="00AD2730">
        <w:rPr>
          <w:rFonts w:ascii="Times New Roman" w:hAnsi="Times New Roman"/>
          <w:noProof/>
        </w:rPr>
        <w:t>«TableEnd:</w:t>
      </w:r>
      <w:r w:rsidRPr="00AD2730">
        <w:rPr>
          <w:rFonts w:ascii="Times New Roman" w:hAnsi="Times New Roman"/>
          <w:noProof/>
          <w:sz w:val="22"/>
          <w:szCs w:val="22"/>
        </w:rPr>
        <w:t>Header</w:t>
      </w:r>
      <w:r w:rsidRPr="00AD2730">
        <w:rPr>
          <w:rFonts w:ascii="Times New Roman" w:hAnsi="Times New Roman"/>
          <w:noProof/>
        </w:rPr>
        <w:t>»</w:t>
      </w:r>
      <w:r w:rsidRPr="00AD2730">
        <w:rPr>
          <w:rFonts w:ascii="Times New Roman" w:hAnsi="Times New Roman"/>
        </w:rPr>
        <w:fldChar w:fldCharType="end"/>
      </w:r>
    </w:p>
    <w:p w14:paraId="645831CD" w14:textId="5695770B" w:rsidR="00AD2730" w:rsidRPr="00AD2730" w:rsidRDefault="00AD2730">
      <w:pPr>
        <w:rPr>
          <w:rFonts w:ascii="Times New Roman" w:hAnsi="Times New Roman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4"/>
        <w:gridCol w:w="1117"/>
        <w:gridCol w:w="1134"/>
        <w:gridCol w:w="1845"/>
        <w:gridCol w:w="1416"/>
        <w:gridCol w:w="992"/>
        <w:gridCol w:w="1134"/>
        <w:gridCol w:w="992"/>
        <w:gridCol w:w="850"/>
        <w:gridCol w:w="2053"/>
        <w:gridCol w:w="924"/>
        <w:gridCol w:w="924"/>
      </w:tblGrid>
      <w:tr w:rsidR="00440A87" w:rsidRPr="00DB0612" w14:paraId="7380B4E6" w14:textId="35D768B0" w:rsidTr="00EC4D8E">
        <w:trPr>
          <w:trHeight w:val="507"/>
          <w:tblHeader/>
          <w:jc w:val="center"/>
        </w:trPr>
        <w:tc>
          <w:tcPr>
            <w:tcW w:w="293" w:type="pct"/>
            <w:shd w:val="clear" w:color="auto" w:fill="auto"/>
            <w:vAlign w:val="center"/>
          </w:tcPr>
          <w:p w14:paraId="1CB37C73" w14:textId="38B4D730" w:rsidR="00440A87" w:rsidRPr="00440A87" w:rsidRDefault="00440A87" w:rsidP="00824F3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proofErr w:type="spellStart"/>
            <w:r w:rsidRPr="00440A87">
              <w:rPr>
                <w:rFonts w:ascii="Times New Roman" w:hAnsi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Pr="00440A87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40A87">
              <w:rPr>
                <w:rFonts w:ascii="Times New Roman" w:hAnsi="Times New Roman"/>
                <w:b/>
                <w:bCs/>
                <w:sz w:val="20"/>
                <w:szCs w:val="20"/>
              </w:rPr>
              <w:t>đến</w:t>
            </w:r>
            <w:proofErr w:type="spellEnd"/>
          </w:p>
        </w:tc>
        <w:tc>
          <w:tcPr>
            <w:tcW w:w="393" w:type="pct"/>
            <w:vAlign w:val="center"/>
          </w:tcPr>
          <w:p w14:paraId="01629398" w14:textId="5756A371" w:rsidR="00440A87" w:rsidRDefault="00440A87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thức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399" w:type="pct"/>
            <w:shd w:val="clear" w:color="auto" w:fill="auto"/>
            <w:vAlign w:val="center"/>
          </w:tcPr>
          <w:p w14:paraId="2CBA0226" w14:textId="434CD7CF" w:rsidR="00440A87" w:rsidRPr="009A72C5" w:rsidRDefault="00440A87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ký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649" w:type="pct"/>
            <w:vAlign w:val="center"/>
          </w:tcPr>
          <w:p w14:paraId="58CE865C" w14:textId="23F0031B" w:rsidR="00440A87" w:rsidRDefault="00440A87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Nơi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gửi</w:t>
            </w:r>
            <w:proofErr w:type="spellEnd"/>
          </w:p>
        </w:tc>
        <w:tc>
          <w:tcPr>
            <w:tcW w:w="498" w:type="pct"/>
            <w:vAlign w:val="center"/>
          </w:tcPr>
          <w:p w14:paraId="1B98B1E4" w14:textId="179C9533" w:rsidR="00440A87" w:rsidRDefault="00440A87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Trích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yếu</w:t>
            </w:r>
            <w:proofErr w:type="spellEnd"/>
          </w:p>
        </w:tc>
        <w:tc>
          <w:tcPr>
            <w:tcW w:w="349" w:type="pct"/>
            <w:shd w:val="clear" w:color="auto" w:fill="auto"/>
            <w:vAlign w:val="center"/>
          </w:tcPr>
          <w:p w14:paraId="026A9801" w14:textId="4D43C19D" w:rsidR="00440A87" w:rsidRPr="009A72C5" w:rsidRDefault="00440A87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Tình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trạng</w:t>
            </w:r>
            <w:proofErr w:type="spellEnd"/>
          </w:p>
        </w:tc>
        <w:tc>
          <w:tcPr>
            <w:tcW w:w="399" w:type="pct"/>
            <w:shd w:val="clear" w:color="auto" w:fill="auto"/>
            <w:vAlign w:val="center"/>
          </w:tcPr>
          <w:p w14:paraId="5419BE99" w14:textId="770DD24F" w:rsidR="00440A87" w:rsidRPr="009A72C5" w:rsidRDefault="00440A87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349" w:type="pct"/>
            <w:vAlign w:val="center"/>
          </w:tcPr>
          <w:p w14:paraId="7F20AEDF" w14:textId="7D96D896" w:rsidR="00440A87" w:rsidRDefault="00440A87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Hạn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299" w:type="pct"/>
            <w:vAlign w:val="center"/>
          </w:tcPr>
          <w:p w14:paraId="69A94506" w14:textId="77B64C4D" w:rsidR="00440A87" w:rsidRDefault="00440A87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SNQH</w:t>
            </w:r>
          </w:p>
        </w:tc>
        <w:tc>
          <w:tcPr>
            <w:tcW w:w="722" w:type="pct"/>
            <w:vAlign w:val="center"/>
          </w:tcPr>
          <w:p w14:paraId="0B4033A4" w14:textId="70D0768D" w:rsidR="00440A87" w:rsidRDefault="00440A87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kiến</w:t>
            </w:r>
            <w:proofErr w:type="spellEnd"/>
          </w:p>
        </w:tc>
        <w:tc>
          <w:tcPr>
            <w:tcW w:w="325" w:type="pct"/>
            <w:vAlign w:val="center"/>
          </w:tcPr>
          <w:p w14:paraId="46906DEE" w14:textId="65F137E5" w:rsidR="00440A87" w:rsidRDefault="00440A87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325" w:type="pct"/>
            <w:vAlign w:val="center"/>
          </w:tcPr>
          <w:p w14:paraId="23D8000E" w14:textId="7CAEE4BB" w:rsidR="00440A87" w:rsidRDefault="00440A87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chú</w:t>
            </w:r>
            <w:proofErr w:type="spellEnd"/>
          </w:p>
        </w:tc>
      </w:tr>
    </w:tbl>
    <w:p w14:paraId="7A752674" w14:textId="4EE95C61" w:rsidR="00D752F2" w:rsidRDefault="00D752F2"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TableStart:Group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«TableStart:Group»</w:t>
      </w:r>
      <w:r>
        <w:rPr>
          <w:rFonts w:ascii="Times New Roman" w:hAnsi="Times New Roman"/>
          <w:sz w:val="22"/>
          <w:szCs w:val="22"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4"/>
        <w:gridCol w:w="1117"/>
        <w:gridCol w:w="1134"/>
        <w:gridCol w:w="1845"/>
        <w:gridCol w:w="1416"/>
        <w:gridCol w:w="992"/>
        <w:gridCol w:w="1134"/>
        <w:gridCol w:w="992"/>
        <w:gridCol w:w="850"/>
        <w:gridCol w:w="2053"/>
        <w:gridCol w:w="924"/>
        <w:gridCol w:w="924"/>
      </w:tblGrid>
      <w:tr w:rsidR="00EC4D8E" w:rsidRPr="00DB0612" w14:paraId="25257BDA" w14:textId="77777777" w:rsidTr="00EC4D8E">
        <w:trPr>
          <w:trHeight w:val="344"/>
          <w:jc w:val="center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331E1C03" w14:textId="43316C6C" w:rsidR="00EC4D8E" w:rsidRPr="00EC4D8E" w:rsidRDefault="00EC4D8E" w:rsidP="00EC4D8E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instrText xml:space="preserve"> MERGEFIELD  TenDonVi  \* MERGEFORMAT </w:instrTex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  <w:t>«TenDonVi»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fldChar w:fldCharType="end"/>
            </w:r>
            <w:r w:rsidRPr="00EC4D8E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instrText xml:space="preserve"> MERGEFIELD  TongSo  \* MERGEFORMAT </w:instrTex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  <w:t>«</w:t>
            </w:r>
            <w:proofErr w:type="spellStart"/>
            <w:r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  <w:t>TongSo</w:t>
            </w:r>
            <w:proofErr w:type="spellEnd"/>
            <w:r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  <w:t>»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fldChar w:fldCharType="end"/>
            </w:r>
            <w:r w:rsidRPr="00EC4D8E">
              <w:rPr>
                <w:rFonts w:ascii="Times New Roman" w:hAnsi="Times New Roman"/>
                <w:b/>
                <w:bCs/>
                <w:sz w:val="22"/>
                <w:szCs w:val="22"/>
              </w:rPr>
              <w:t>)</w:t>
            </w:r>
          </w:p>
        </w:tc>
      </w:tr>
      <w:tr w:rsidR="00EC4D8E" w:rsidRPr="00DB0612" w14:paraId="236BC0A4" w14:textId="3086E3F1" w:rsidTr="00EC4D8E">
        <w:trPr>
          <w:trHeight w:val="344"/>
          <w:jc w:val="center"/>
        </w:trPr>
        <w:tc>
          <w:tcPr>
            <w:tcW w:w="293" w:type="pct"/>
            <w:shd w:val="clear" w:color="auto" w:fill="auto"/>
            <w:vAlign w:val="center"/>
          </w:tcPr>
          <w:p w14:paraId="2BA8E281" w14:textId="50E1FE5B" w:rsidR="00EC4D8E" w:rsidRPr="00DB0612" w:rsidRDefault="00EC4D8E" w:rsidP="00EC4D8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TableStart:Details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«TableStart:Details»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soden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«soden»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3" w:type="pct"/>
            <w:vAlign w:val="center"/>
          </w:tcPr>
          <w:p w14:paraId="45D9366E" w14:textId="3A252614" w:rsidR="00EC4D8E" w:rsidRDefault="00EC4D8E" w:rsidP="00EC4D8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hinhthucxuly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«hinhthucxuly»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  <w:shd w:val="clear" w:color="auto" w:fill="auto"/>
            <w:vAlign w:val="center"/>
          </w:tcPr>
          <w:p w14:paraId="09062796" w14:textId="7FF0C58F" w:rsidR="00EC4D8E" w:rsidRPr="00DB0612" w:rsidRDefault="00EC4D8E" w:rsidP="00EC4D8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sokyhieu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«sokyhieu»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649" w:type="pct"/>
            <w:vAlign w:val="center"/>
          </w:tcPr>
          <w:p w14:paraId="26674142" w14:textId="7691A739" w:rsidR="00EC4D8E" w:rsidRDefault="00EC4D8E" w:rsidP="00EC4D8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noigui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«noigui»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98" w:type="pct"/>
            <w:vAlign w:val="center"/>
          </w:tcPr>
          <w:p w14:paraId="64FC3CFF" w14:textId="04843C35" w:rsidR="00EC4D8E" w:rsidRDefault="00EC4D8E" w:rsidP="00EC4D8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trichyeu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«trichyeu»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6C29B287" w14:textId="629BEA5A" w:rsidR="00EC4D8E" w:rsidRPr="00DB0612" w:rsidRDefault="00EC4D8E" w:rsidP="00EC4D8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tinhtrang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«tinhtrang»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  <w:shd w:val="clear" w:color="auto" w:fill="auto"/>
            <w:vAlign w:val="center"/>
          </w:tcPr>
          <w:p w14:paraId="16B2CD7F" w14:textId="665796E6" w:rsidR="00EC4D8E" w:rsidRPr="00DB0612" w:rsidRDefault="00EC4D8E" w:rsidP="00EC4D8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ngaychuyen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«ngaychuyen»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49" w:type="pct"/>
            <w:vAlign w:val="center"/>
          </w:tcPr>
          <w:p w14:paraId="38BF7156" w14:textId="2B3AC9DC" w:rsidR="00EC4D8E" w:rsidRPr="00DB0612" w:rsidRDefault="00EC4D8E" w:rsidP="00EC4D8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hanxuly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«hanxuly»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299" w:type="pct"/>
            <w:vAlign w:val="center"/>
          </w:tcPr>
          <w:p w14:paraId="6732C722" w14:textId="39858098" w:rsidR="00EC4D8E" w:rsidRDefault="00EC4D8E" w:rsidP="00EC4D8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snqh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«snqh»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722" w:type="pct"/>
            <w:vAlign w:val="center"/>
          </w:tcPr>
          <w:p w14:paraId="4B8E3A17" w14:textId="6E76DD71" w:rsidR="00EC4D8E" w:rsidRDefault="00EC4D8E" w:rsidP="00EC4D8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ykien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«ykien»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25" w:type="pct"/>
            <w:vAlign w:val="center"/>
          </w:tcPr>
          <w:p w14:paraId="0C738A86" w14:textId="2E84DB8B" w:rsidR="00EC4D8E" w:rsidRDefault="00EC4D8E" w:rsidP="00EC4D8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ketqua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«ketqua»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25" w:type="pct"/>
            <w:vAlign w:val="center"/>
          </w:tcPr>
          <w:p w14:paraId="41E359A3" w14:textId="48147D08" w:rsidR="00EC4D8E" w:rsidRDefault="00EC4D8E" w:rsidP="00494AFF">
            <w:pPr>
              <w:tabs>
                <w:tab w:val="left" w:leader="dot" w:pos="10632"/>
              </w:tabs>
              <w:spacing w:line="288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ghichu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«ghichu»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TableEnd:Details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«TableEnd:Details»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14:paraId="35E876A5" w14:textId="5F3AD1F0" w:rsidR="00A22651" w:rsidRPr="00DB0612" w:rsidRDefault="00D752F2" w:rsidP="001E680F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TableEnd:Group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«TableEnd:Group»</w:t>
      </w:r>
      <w:r>
        <w:rPr>
          <w:rFonts w:ascii="Times New Roman" w:hAnsi="Times New Roman"/>
          <w:sz w:val="22"/>
          <w:szCs w:val="22"/>
        </w:rPr>
        <w:fldChar w:fldCharType="end"/>
      </w:r>
    </w:p>
    <w:sectPr w:rsidR="00A22651" w:rsidRPr="00DB0612" w:rsidSect="009A39C3">
      <w:footerReference w:type="even" r:id="rId8"/>
      <w:footerReference w:type="default" r:id="rId9"/>
      <w:pgSz w:w="16834" w:h="11909" w:orient="landscape" w:code="9"/>
      <w:pgMar w:top="1134" w:right="1134" w:bottom="1134" w:left="1701" w:header="448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08D03" w14:textId="77777777" w:rsidR="00FB429A" w:rsidRDefault="00FB429A">
      <w:r>
        <w:separator/>
      </w:r>
    </w:p>
  </w:endnote>
  <w:endnote w:type="continuationSeparator" w:id="0">
    <w:p w14:paraId="79528498" w14:textId="77777777" w:rsidR="00FB429A" w:rsidRDefault="00FB4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4F540" w14:textId="77777777" w:rsidR="00DC3C5C" w:rsidRDefault="00CB14C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C3C5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118F9C" w14:textId="77777777" w:rsidR="00DC3C5C" w:rsidRDefault="00DC3C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CF4BA" w14:textId="77777777" w:rsidR="00A40E46" w:rsidRPr="00A40E46" w:rsidRDefault="00CB14C1" w:rsidP="009A72C5">
    <w:pPr>
      <w:pStyle w:val="Footer"/>
      <w:jc w:val="right"/>
      <w:rPr>
        <w:sz w:val="20"/>
      </w:rPr>
    </w:pPr>
    <w:r w:rsidRPr="00A40E46">
      <w:rPr>
        <w:sz w:val="20"/>
      </w:rPr>
      <w:fldChar w:fldCharType="begin"/>
    </w:r>
    <w:r w:rsidR="00A40E46" w:rsidRPr="00A40E46">
      <w:rPr>
        <w:sz w:val="20"/>
      </w:rPr>
      <w:instrText xml:space="preserve"> PAGE   \* MERGEFORMAT </w:instrText>
    </w:r>
    <w:r w:rsidRPr="00A40E46">
      <w:rPr>
        <w:sz w:val="20"/>
      </w:rPr>
      <w:fldChar w:fldCharType="separate"/>
    </w:r>
    <w:r w:rsidR="00FF7627">
      <w:rPr>
        <w:noProof/>
        <w:sz w:val="20"/>
      </w:rPr>
      <w:t>1</w:t>
    </w:r>
    <w:r w:rsidRPr="00A40E46">
      <w:rPr>
        <w:sz w:val="20"/>
      </w:rPr>
      <w:fldChar w:fldCharType="end"/>
    </w:r>
  </w:p>
  <w:p w14:paraId="125547D5" w14:textId="77777777" w:rsidR="00DC3C5C" w:rsidRDefault="00DC3C5C" w:rsidP="0071103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AD027" w14:textId="77777777" w:rsidR="00FB429A" w:rsidRDefault="00FB429A">
      <w:r>
        <w:separator/>
      </w:r>
    </w:p>
  </w:footnote>
  <w:footnote w:type="continuationSeparator" w:id="0">
    <w:p w14:paraId="5E2B739D" w14:textId="77777777" w:rsidR="00FB429A" w:rsidRDefault="00FB42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831F2"/>
    <w:multiLevelType w:val="hybridMultilevel"/>
    <w:tmpl w:val="585888B6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212249"/>
    <w:multiLevelType w:val="hybridMultilevel"/>
    <w:tmpl w:val="AD46066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EF2E9B"/>
    <w:multiLevelType w:val="hybridMultilevel"/>
    <w:tmpl w:val="DD3CF6E2"/>
    <w:lvl w:ilvl="0" w:tplc="A142D94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72E44"/>
    <w:multiLevelType w:val="multilevel"/>
    <w:tmpl w:val="89D2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714E6A"/>
    <w:multiLevelType w:val="hybridMultilevel"/>
    <w:tmpl w:val="D9E60752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C02992"/>
    <w:multiLevelType w:val="hybridMultilevel"/>
    <w:tmpl w:val="320C4A1A"/>
    <w:lvl w:ilvl="0" w:tplc="20AA77E0">
      <w:start w:val="2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32D6D"/>
    <w:multiLevelType w:val="hybridMultilevel"/>
    <w:tmpl w:val="6CA4610E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7D4244"/>
    <w:multiLevelType w:val="hybridMultilevel"/>
    <w:tmpl w:val="EAFAF7AC"/>
    <w:lvl w:ilvl="0" w:tplc="D6980C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A2B34"/>
    <w:multiLevelType w:val="hybridMultilevel"/>
    <w:tmpl w:val="558C5520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F8E224C"/>
    <w:multiLevelType w:val="hybridMultilevel"/>
    <w:tmpl w:val="C8BA348A"/>
    <w:lvl w:ilvl="0" w:tplc="68343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F4A30BF"/>
    <w:multiLevelType w:val="multilevel"/>
    <w:tmpl w:val="0810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901774E"/>
    <w:multiLevelType w:val="hybridMultilevel"/>
    <w:tmpl w:val="96C20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3"/>
  </w:num>
  <w:num w:numId="9">
    <w:abstractNumId w:val="11"/>
  </w:num>
  <w:num w:numId="10">
    <w:abstractNumId w:val="2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19EC"/>
    <w:rsid w:val="0000281C"/>
    <w:rsid w:val="00006E45"/>
    <w:rsid w:val="00007656"/>
    <w:rsid w:val="00015640"/>
    <w:rsid w:val="0002070F"/>
    <w:rsid w:val="00021A2A"/>
    <w:rsid w:val="000224C4"/>
    <w:rsid w:val="00030EE7"/>
    <w:rsid w:val="00033631"/>
    <w:rsid w:val="00063EBB"/>
    <w:rsid w:val="00066486"/>
    <w:rsid w:val="00071830"/>
    <w:rsid w:val="00072252"/>
    <w:rsid w:val="000824A4"/>
    <w:rsid w:val="00083FC3"/>
    <w:rsid w:val="000920A8"/>
    <w:rsid w:val="000A5B85"/>
    <w:rsid w:val="000A6F04"/>
    <w:rsid w:val="000B23AF"/>
    <w:rsid w:val="000B2BB8"/>
    <w:rsid w:val="000B77B5"/>
    <w:rsid w:val="000C1AF3"/>
    <w:rsid w:val="000C30DC"/>
    <w:rsid w:val="000F03DF"/>
    <w:rsid w:val="001015D3"/>
    <w:rsid w:val="00102B4F"/>
    <w:rsid w:val="00103397"/>
    <w:rsid w:val="00103588"/>
    <w:rsid w:val="0011234C"/>
    <w:rsid w:val="001152E5"/>
    <w:rsid w:val="00116EB6"/>
    <w:rsid w:val="00123BA7"/>
    <w:rsid w:val="00133102"/>
    <w:rsid w:val="0014059C"/>
    <w:rsid w:val="00143D15"/>
    <w:rsid w:val="00155D3C"/>
    <w:rsid w:val="00161918"/>
    <w:rsid w:val="00170F2D"/>
    <w:rsid w:val="00171A15"/>
    <w:rsid w:val="00171F98"/>
    <w:rsid w:val="001763E9"/>
    <w:rsid w:val="00176A22"/>
    <w:rsid w:val="00182D8D"/>
    <w:rsid w:val="001943DE"/>
    <w:rsid w:val="001976E4"/>
    <w:rsid w:val="001A37F0"/>
    <w:rsid w:val="001A6D63"/>
    <w:rsid w:val="001C62A3"/>
    <w:rsid w:val="001E680F"/>
    <w:rsid w:val="001F05EB"/>
    <w:rsid w:val="001F5851"/>
    <w:rsid w:val="002000EB"/>
    <w:rsid w:val="00206105"/>
    <w:rsid w:val="0021664B"/>
    <w:rsid w:val="002217B2"/>
    <w:rsid w:val="00225128"/>
    <w:rsid w:val="00226DA7"/>
    <w:rsid w:val="00227C74"/>
    <w:rsid w:val="002340BF"/>
    <w:rsid w:val="0024479B"/>
    <w:rsid w:val="002515C0"/>
    <w:rsid w:val="00251AA5"/>
    <w:rsid w:val="002525DA"/>
    <w:rsid w:val="00257A5F"/>
    <w:rsid w:val="0026081B"/>
    <w:rsid w:val="0026373D"/>
    <w:rsid w:val="00271601"/>
    <w:rsid w:val="00271D01"/>
    <w:rsid w:val="002739A8"/>
    <w:rsid w:val="00273C09"/>
    <w:rsid w:val="00282077"/>
    <w:rsid w:val="00282C98"/>
    <w:rsid w:val="002860EF"/>
    <w:rsid w:val="00287398"/>
    <w:rsid w:val="002B1E94"/>
    <w:rsid w:val="002B3E1B"/>
    <w:rsid w:val="002B5CE4"/>
    <w:rsid w:val="002B6743"/>
    <w:rsid w:val="002C3CE6"/>
    <w:rsid w:val="002D57F2"/>
    <w:rsid w:val="002D722E"/>
    <w:rsid w:val="002E1CF7"/>
    <w:rsid w:val="002E6A6B"/>
    <w:rsid w:val="002F33A1"/>
    <w:rsid w:val="0030004F"/>
    <w:rsid w:val="0030326C"/>
    <w:rsid w:val="00304022"/>
    <w:rsid w:val="00304250"/>
    <w:rsid w:val="0031408C"/>
    <w:rsid w:val="00334E62"/>
    <w:rsid w:val="0034107E"/>
    <w:rsid w:val="00343CC9"/>
    <w:rsid w:val="003461AA"/>
    <w:rsid w:val="00346C24"/>
    <w:rsid w:val="003551E8"/>
    <w:rsid w:val="00374987"/>
    <w:rsid w:val="00384125"/>
    <w:rsid w:val="003856F5"/>
    <w:rsid w:val="003925F0"/>
    <w:rsid w:val="003A1E8B"/>
    <w:rsid w:val="003A2C6F"/>
    <w:rsid w:val="003B3B24"/>
    <w:rsid w:val="003B40AD"/>
    <w:rsid w:val="003B61FB"/>
    <w:rsid w:val="003D032F"/>
    <w:rsid w:val="003D3915"/>
    <w:rsid w:val="003E0245"/>
    <w:rsid w:val="003E1090"/>
    <w:rsid w:val="003E4649"/>
    <w:rsid w:val="003E7FA4"/>
    <w:rsid w:val="003F1D92"/>
    <w:rsid w:val="0040115F"/>
    <w:rsid w:val="00410FEC"/>
    <w:rsid w:val="00413069"/>
    <w:rsid w:val="00420304"/>
    <w:rsid w:val="00433510"/>
    <w:rsid w:val="00437DB0"/>
    <w:rsid w:val="00440A87"/>
    <w:rsid w:val="00441F9D"/>
    <w:rsid w:val="0044542C"/>
    <w:rsid w:val="00450399"/>
    <w:rsid w:val="0045473D"/>
    <w:rsid w:val="004641FF"/>
    <w:rsid w:val="00464337"/>
    <w:rsid w:val="00465551"/>
    <w:rsid w:val="004856C2"/>
    <w:rsid w:val="00487BFF"/>
    <w:rsid w:val="00494AFF"/>
    <w:rsid w:val="004978B3"/>
    <w:rsid w:val="004A629A"/>
    <w:rsid w:val="004B0E7A"/>
    <w:rsid w:val="004B17AA"/>
    <w:rsid w:val="004B2658"/>
    <w:rsid w:val="004C3A8A"/>
    <w:rsid w:val="004D626B"/>
    <w:rsid w:val="004D71BF"/>
    <w:rsid w:val="004D7CCE"/>
    <w:rsid w:val="004E17BE"/>
    <w:rsid w:val="004E19EC"/>
    <w:rsid w:val="004F262B"/>
    <w:rsid w:val="004F55E2"/>
    <w:rsid w:val="0050091A"/>
    <w:rsid w:val="00501AA0"/>
    <w:rsid w:val="005024E1"/>
    <w:rsid w:val="0050497A"/>
    <w:rsid w:val="00521662"/>
    <w:rsid w:val="00524AFF"/>
    <w:rsid w:val="005340FC"/>
    <w:rsid w:val="00551383"/>
    <w:rsid w:val="0055201C"/>
    <w:rsid w:val="005625C4"/>
    <w:rsid w:val="00563908"/>
    <w:rsid w:val="00576752"/>
    <w:rsid w:val="0058604D"/>
    <w:rsid w:val="00586F46"/>
    <w:rsid w:val="00595E56"/>
    <w:rsid w:val="005A09EE"/>
    <w:rsid w:val="005A1951"/>
    <w:rsid w:val="005A4FA5"/>
    <w:rsid w:val="005A524B"/>
    <w:rsid w:val="005A765D"/>
    <w:rsid w:val="005B238D"/>
    <w:rsid w:val="005B371A"/>
    <w:rsid w:val="005E35A7"/>
    <w:rsid w:val="005E4FA9"/>
    <w:rsid w:val="005E51B0"/>
    <w:rsid w:val="005E6330"/>
    <w:rsid w:val="005E7979"/>
    <w:rsid w:val="005F4634"/>
    <w:rsid w:val="005F5049"/>
    <w:rsid w:val="005F5A95"/>
    <w:rsid w:val="00611125"/>
    <w:rsid w:val="0061261F"/>
    <w:rsid w:val="006306BE"/>
    <w:rsid w:val="006318E1"/>
    <w:rsid w:val="00637506"/>
    <w:rsid w:val="00640648"/>
    <w:rsid w:val="00640D9B"/>
    <w:rsid w:val="00642E64"/>
    <w:rsid w:val="00643C34"/>
    <w:rsid w:val="0067022D"/>
    <w:rsid w:val="00675B36"/>
    <w:rsid w:val="00675EE5"/>
    <w:rsid w:val="00676616"/>
    <w:rsid w:val="00677353"/>
    <w:rsid w:val="00680242"/>
    <w:rsid w:val="00691046"/>
    <w:rsid w:val="00694A02"/>
    <w:rsid w:val="00696D10"/>
    <w:rsid w:val="00697100"/>
    <w:rsid w:val="006A37D8"/>
    <w:rsid w:val="006A6AE2"/>
    <w:rsid w:val="006B12C6"/>
    <w:rsid w:val="006B7B5D"/>
    <w:rsid w:val="006B7BD3"/>
    <w:rsid w:val="006C0527"/>
    <w:rsid w:val="006D579E"/>
    <w:rsid w:val="006D6F09"/>
    <w:rsid w:val="006E2038"/>
    <w:rsid w:val="006E46BC"/>
    <w:rsid w:val="006E7660"/>
    <w:rsid w:val="006E7D30"/>
    <w:rsid w:val="00701007"/>
    <w:rsid w:val="00711038"/>
    <w:rsid w:val="00716F00"/>
    <w:rsid w:val="00722717"/>
    <w:rsid w:val="00736C8C"/>
    <w:rsid w:val="00741F6F"/>
    <w:rsid w:val="0075193E"/>
    <w:rsid w:val="00766DA8"/>
    <w:rsid w:val="00772EB6"/>
    <w:rsid w:val="00774602"/>
    <w:rsid w:val="007820AC"/>
    <w:rsid w:val="007907BA"/>
    <w:rsid w:val="007923B7"/>
    <w:rsid w:val="007942D0"/>
    <w:rsid w:val="00795526"/>
    <w:rsid w:val="007966BA"/>
    <w:rsid w:val="007A2C69"/>
    <w:rsid w:val="007B010B"/>
    <w:rsid w:val="007C202B"/>
    <w:rsid w:val="007D5DD0"/>
    <w:rsid w:val="007D7C32"/>
    <w:rsid w:val="007E0DCB"/>
    <w:rsid w:val="007E26C4"/>
    <w:rsid w:val="00805D6C"/>
    <w:rsid w:val="00817ADF"/>
    <w:rsid w:val="00824F3E"/>
    <w:rsid w:val="00835082"/>
    <w:rsid w:val="0083530D"/>
    <w:rsid w:val="00837193"/>
    <w:rsid w:val="00837C04"/>
    <w:rsid w:val="0084653B"/>
    <w:rsid w:val="0084715B"/>
    <w:rsid w:val="00852C52"/>
    <w:rsid w:val="00853A3D"/>
    <w:rsid w:val="008545A6"/>
    <w:rsid w:val="0085487B"/>
    <w:rsid w:val="0086519C"/>
    <w:rsid w:val="0087108E"/>
    <w:rsid w:val="008778B4"/>
    <w:rsid w:val="00893B18"/>
    <w:rsid w:val="00897D39"/>
    <w:rsid w:val="008A12B4"/>
    <w:rsid w:val="008B3FED"/>
    <w:rsid w:val="008B553C"/>
    <w:rsid w:val="008B5BAE"/>
    <w:rsid w:val="008B71EC"/>
    <w:rsid w:val="008C660A"/>
    <w:rsid w:val="008D6EB9"/>
    <w:rsid w:val="008E2162"/>
    <w:rsid w:val="008F24BF"/>
    <w:rsid w:val="0091315B"/>
    <w:rsid w:val="00913292"/>
    <w:rsid w:val="0091540E"/>
    <w:rsid w:val="00916B05"/>
    <w:rsid w:val="00930E98"/>
    <w:rsid w:val="00935669"/>
    <w:rsid w:val="00935ABC"/>
    <w:rsid w:val="00943CF1"/>
    <w:rsid w:val="009449C7"/>
    <w:rsid w:val="00954F4A"/>
    <w:rsid w:val="00960B09"/>
    <w:rsid w:val="0096347B"/>
    <w:rsid w:val="009730C6"/>
    <w:rsid w:val="009811C3"/>
    <w:rsid w:val="00985BA0"/>
    <w:rsid w:val="009912E9"/>
    <w:rsid w:val="009A173B"/>
    <w:rsid w:val="009A22B9"/>
    <w:rsid w:val="009A39C3"/>
    <w:rsid w:val="009A72C5"/>
    <w:rsid w:val="009B65E2"/>
    <w:rsid w:val="009C6D5A"/>
    <w:rsid w:val="009E7BC7"/>
    <w:rsid w:val="009F2AD0"/>
    <w:rsid w:val="009F5ACC"/>
    <w:rsid w:val="00A11A44"/>
    <w:rsid w:val="00A16F2D"/>
    <w:rsid w:val="00A17FC4"/>
    <w:rsid w:val="00A20EB8"/>
    <w:rsid w:val="00A21679"/>
    <w:rsid w:val="00A22651"/>
    <w:rsid w:val="00A34942"/>
    <w:rsid w:val="00A35709"/>
    <w:rsid w:val="00A35A84"/>
    <w:rsid w:val="00A3722D"/>
    <w:rsid w:val="00A377C9"/>
    <w:rsid w:val="00A40E46"/>
    <w:rsid w:val="00A4463C"/>
    <w:rsid w:val="00A5129A"/>
    <w:rsid w:val="00A52085"/>
    <w:rsid w:val="00A57B05"/>
    <w:rsid w:val="00A601DA"/>
    <w:rsid w:val="00A6146D"/>
    <w:rsid w:val="00A802D1"/>
    <w:rsid w:val="00A844BE"/>
    <w:rsid w:val="00A85468"/>
    <w:rsid w:val="00A9051C"/>
    <w:rsid w:val="00A95626"/>
    <w:rsid w:val="00A96029"/>
    <w:rsid w:val="00A97C05"/>
    <w:rsid w:val="00AA2A9E"/>
    <w:rsid w:val="00AA397F"/>
    <w:rsid w:val="00AA53F6"/>
    <w:rsid w:val="00AA6D83"/>
    <w:rsid w:val="00AA6E63"/>
    <w:rsid w:val="00AD2730"/>
    <w:rsid w:val="00AE51FF"/>
    <w:rsid w:val="00AE58E9"/>
    <w:rsid w:val="00AE6B4F"/>
    <w:rsid w:val="00AF16F7"/>
    <w:rsid w:val="00AF36AE"/>
    <w:rsid w:val="00AF64F7"/>
    <w:rsid w:val="00AF6755"/>
    <w:rsid w:val="00B11129"/>
    <w:rsid w:val="00B1248E"/>
    <w:rsid w:val="00B130C6"/>
    <w:rsid w:val="00B16C1D"/>
    <w:rsid w:val="00B2222A"/>
    <w:rsid w:val="00B319AD"/>
    <w:rsid w:val="00B33C3B"/>
    <w:rsid w:val="00B35A15"/>
    <w:rsid w:val="00B3619A"/>
    <w:rsid w:val="00B43D3C"/>
    <w:rsid w:val="00B53748"/>
    <w:rsid w:val="00B55532"/>
    <w:rsid w:val="00B559A5"/>
    <w:rsid w:val="00B76B36"/>
    <w:rsid w:val="00B819FF"/>
    <w:rsid w:val="00B85F5F"/>
    <w:rsid w:val="00BA1014"/>
    <w:rsid w:val="00BB619F"/>
    <w:rsid w:val="00BB7750"/>
    <w:rsid w:val="00BB79E9"/>
    <w:rsid w:val="00BC1B62"/>
    <w:rsid w:val="00BC2BDC"/>
    <w:rsid w:val="00BC3768"/>
    <w:rsid w:val="00BC7FBA"/>
    <w:rsid w:val="00BD4399"/>
    <w:rsid w:val="00BD7A4D"/>
    <w:rsid w:val="00C00974"/>
    <w:rsid w:val="00C059B9"/>
    <w:rsid w:val="00C10EB5"/>
    <w:rsid w:val="00C21CB9"/>
    <w:rsid w:val="00C23973"/>
    <w:rsid w:val="00C2402E"/>
    <w:rsid w:val="00C26C91"/>
    <w:rsid w:val="00C3033F"/>
    <w:rsid w:val="00C57AF4"/>
    <w:rsid w:val="00C612E3"/>
    <w:rsid w:val="00C65268"/>
    <w:rsid w:val="00C66815"/>
    <w:rsid w:val="00C71DD2"/>
    <w:rsid w:val="00C80DA2"/>
    <w:rsid w:val="00C81D99"/>
    <w:rsid w:val="00C82F2C"/>
    <w:rsid w:val="00C872C7"/>
    <w:rsid w:val="00CA565F"/>
    <w:rsid w:val="00CA6224"/>
    <w:rsid w:val="00CB14C1"/>
    <w:rsid w:val="00CB1C58"/>
    <w:rsid w:val="00CC06B9"/>
    <w:rsid w:val="00CE640A"/>
    <w:rsid w:val="00CF290D"/>
    <w:rsid w:val="00CF6561"/>
    <w:rsid w:val="00D06C75"/>
    <w:rsid w:val="00D07764"/>
    <w:rsid w:val="00D16EEC"/>
    <w:rsid w:val="00D2720A"/>
    <w:rsid w:val="00D35705"/>
    <w:rsid w:val="00D628BC"/>
    <w:rsid w:val="00D6579C"/>
    <w:rsid w:val="00D65835"/>
    <w:rsid w:val="00D74652"/>
    <w:rsid w:val="00D749FD"/>
    <w:rsid w:val="00D752F2"/>
    <w:rsid w:val="00D875EA"/>
    <w:rsid w:val="00DA5778"/>
    <w:rsid w:val="00DA6A60"/>
    <w:rsid w:val="00DB0612"/>
    <w:rsid w:val="00DC3C5C"/>
    <w:rsid w:val="00DC4195"/>
    <w:rsid w:val="00DC6DDF"/>
    <w:rsid w:val="00DC79D4"/>
    <w:rsid w:val="00DE13CD"/>
    <w:rsid w:val="00DE3D63"/>
    <w:rsid w:val="00DE6FE6"/>
    <w:rsid w:val="00E028D4"/>
    <w:rsid w:val="00E10488"/>
    <w:rsid w:val="00E20C59"/>
    <w:rsid w:val="00E24CF9"/>
    <w:rsid w:val="00E26875"/>
    <w:rsid w:val="00E377BE"/>
    <w:rsid w:val="00E40D0F"/>
    <w:rsid w:val="00E42C26"/>
    <w:rsid w:val="00E46AEA"/>
    <w:rsid w:val="00E4757B"/>
    <w:rsid w:val="00E5557A"/>
    <w:rsid w:val="00E57215"/>
    <w:rsid w:val="00E574F4"/>
    <w:rsid w:val="00E61C2A"/>
    <w:rsid w:val="00E657C0"/>
    <w:rsid w:val="00E7737A"/>
    <w:rsid w:val="00E848E9"/>
    <w:rsid w:val="00E8696B"/>
    <w:rsid w:val="00E9142A"/>
    <w:rsid w:val="00E941A2"/>
    <w:rsid w:val="00E9463F"/>
    <w:rsid w:val="00E96A6A"/>
    <w:rsid w:val="00EA092B"/>
    <w:rsid w:val="00EA2156"/>
    <w:rsid w:val="00EA3076"/>
    <w:rsid w:val="00EA3EFB"/>
    <w:rsid w:val="00EA7BAA"/>
    <w:rsid w:val="00EB176C"/>
    <w:rsid w:val="00EC34EC"/>
    <w:rsid w:val="00EC4D8E"/>
    <w:rsid w:val="00ED1A03"/>
    <w:rsid w:val="00EE584C"/>
    <w:rsid w:val="00EE7D55"/>
    <w:rsid w:val="00EF11BC"/>
    <w:rsid w:val="00EF16BD"/>
    <w:rsid w:val="00EF1A5F"/>
    <w:rsid w:val="00EF3F63"/>
    <w:rsid w:val="00F05DB2"/>
    <w:rsid w:val="00F11D54"/>
    <w:rsid w:val="00F243A2"/>
    <w:rsid w:val="00F31827"/>
    <w:rsid w:val="00F31B02"/>
    <w:rsid w:val="00F35534"/>
    <w:rsid w:val="00F3677B"/>
    <w:rsid w:val="00F40026"/>
    <w:rsid w:val="00F40092"/>
    <w:rsid w:val="00F41D23"/>
    <w:rsid w:val="00F428A1"/>
    <w:rsid w:val="00F767E5"/>
    <w:rsid w:val="00F80118"/>
    <w:rsid w:val="00F8116B"/>
    <w:rsid w:val="00F83306"/>
    <w:rsid w:val="00F84BC0"/>
    <w:rsid w:val="00FA2042"/>
    <w:rsid w:val="00FA33F3"/>
    <w:rsid w:val="00FA635C"/>
    <w:rsid w:val="00FA6900"/>
    <w:rsid w:val="00FB429A"/>
    <w:rsid w:val="00FC776F"/>
    <w:rsid w:val="00FD0980"/>
    <w:rsid w:val="00FD5117"/>
    <w:rsid w:val="00FE2298"/>
    <w:rsid w:val="00FE4218"/>
    <w:rsid w:val="00FE4B33"/>
    <w:rsid w:val="00FF2EF2"/>
    <w:rsid w:val="00FF76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B6619"/>
  <w15:docId w15:val="{B08FEA5C-9117-4A60-B75E-95B6A52E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032F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1943DE"/>
    <w:pPr>
      <w:keepNext/>
      <w:jc w:val="center"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qFormat/>
    <w:rsid w:val="001943D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qFormat/>
    <w:rsid w:val="001943DE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1"/>
    <w:basedOn w:val="Heading2"/>
    <w:rsid w:val="001943DE"/>
    <w:pPr>
      <w:tabs>
        <w:tab w:val="left" w:leader="dot" w:pos="9360"/>
      </w:tabs>
      <w:spacing w:before="160" w:after="100"/>
    </w:pPr>
    <w:rPr>
      <w:rFonts w:ascii="Times New Roman" w:hAnsi="Times New Roman" w:cs="Times New Roman"/>
      <w:b w:val="0"/>
      <w:bCs w:val="0"/>
      <w:i w:val="0"/>
      <w:iCs w:val="0"/>
      <w:sz w:val="22"/>
      <w:szCs w:val="20"/>
    </w:rPr>
  </w:style>
  <w:style w:type="paragraph" w:customStyle="1" w:styleId="2">
    <w:name w:val="2"/>
    <w:basedOn w:val="Normal"/>
    <w:rsid w:val="001943DE"/>
    <w:pPr>
      <w:shd w:val="clear" w:color="auto" w:fill="E6E6E6"/>
      <w:spacing w:before="120" w:after="120"/>
    </w:pPr>
    <w:rPr>
      <w:rFonts w:ascii="Times New Roman" w:hAnsi="Times New Roman"/>
      <w:b/>
      <w:bCs/>
      <w:sz w:val="22"/>
      <w:shd w:val="clear" w:color="auto" w:fill="E6E6E6"/>
    </w:rPr>
  </w:style>
  <w:style w:type="paragraph" w:styleId="Header">
    <w:name w:val="header"/>
    <w:basedOn w:val="Normal"/>
    <w:link w:val="HeaderChar"/>
    <w:rsid w:val="001943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943DE"/>
    <w:pPr>
      <w:tabs>
        <w:tab w:val="center" w:pos="4320"/>
        <w:tab w:val="right" w:pos="8640"/>
      </w:tabs>
    </w:pPr>
  </w:style>
  <w:style w:type="paragraph" w:customStyle="1" w:styleId="3">
    <w:name w:val="3"/>
    <w:basedOn w:val="1"/>
    <w:rsid w:val="001943DE"/>
    <w:pPr>
      <w:tabs>
        <w:tab w:val="clear" w:pos="9360"/>
        <w:tab w:val="num" w:pos="453"/>
        <w:tab w:val="left" w:leader="dot" w:pos="10364"/>
      </w:tabs>
      <w:ind w:left="453"/>
    </w:pPr>
  </w:style>
  <w:style w:type="paragraph" w:styleId="BodyText">
    <w:name w:val="Body Text"/>
    <w:basedOn w:val="Normal"/>
    <w:rsid w:val="001943DE"/>
    <w:pPr>
      <w:widowControl w:val="0"/>
      <w:spacing w:line="336" w:lineRule="auto"/>
      <w:jc w:val="both"/>
    </w:pPr>
    <w:rPr>
      <w:szCs w:val="20"/>
    </w:rPr>
  </w:style>
  <w:style w:type="character" w:styleId="PageNumber">
    <w:name w:val="page number"/>
    <w:basedOn w:val="DefaultParagraphFont"/>
    <w:rsid w:val="001943DE"/>
  </w:style>
  <w:style w:type="paragraph" w:styleId="BalloonText">
    <w:name w:val="Balloon Text"/>
    <w:basedOn w:val="Normal"/>
    <w:semiHidden/>
    <w:rsid w:val="001943DE"/>
    <w:rPr>
      <w:rFonts w:ascii="Tahoma" w:hAnsi="Tahoma" w:cs="Tahoma"/>
      <w:sz w:val="16"/>
      <w:szCs w:val="16"/>
    </w:rPr>
  </w:style>
  <w:style w:type="character" w:styleId="Hyperlink">
    <w:name w:val="Hyperlink"/>
    <w:rsid w:val="001943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A629A"/>
    <w:pPr>
      <w:ind w:left="720"/>
    </w:pPr>
  </w:style>
  <w:style w:type="character" w:customStyle="1" w:styleId="FooterChar">
    <w:name w:val="Footer Char"/>
    <w:link w:val="Footer"/>
    <w:uiPriority w:val="99"/>
    <w:rsid w:val="00A40E46"/>
    <w:rPr>
      <w:rFonts w:ascii="VNI-Times" w:hAnsi="VNI-Times"/>
      <w:sz w:val="24"/>
      <w:szCs w:val="24"/>
    </w:rPr>
  </w:style>
  <w:style w:type="character" w:styleId="CommentReference">
    <w:name w:val="annotation reference"/>
    <w:rsid w:val="00B11129"/>
    <w:rPr>
      <w:sz w:val="16"/>
      <w:szCs w:val="16"/>
    </w:rPr>
  </w:style>
  <w:style w:type="paragraph" w:styleId="CommentText">
    <w:name w:val="annotation text"/>
    <w:basedOn w:val="Normal"/>
    <w:link w:val="CommentTextChar"/>
    <w:rsid w:val="00B11129"/>
    <w:rPr>
      <w:sz w:val="20"/>
      <w:szCs w:val="20"/>
    </w:rPr>
  </w:style>
  <w:style w:type="character" w:customStyle="1" w:styleId="CommentTextChar">
    <w:name w:val="Comment Text Char"/>
    <w:link w:val="CommentText"/>
    <w:rsid w:val="00B11129"/>
    <w:rPr>
      <w:rFonts w:ascii="VNI-Times" w:hAnsi="VNI-Times"/>
    </w:rPr>
  </w:style>
  <w:style w:type="paragraph" w:styleId="CommentSubject">
    <w:name w:val="annotation subject"/>
    <w:basedOn w:val="CommentText"/>
    <w:next w:val="CommentText"/>
    <w:link w:val="CommentSubjectChar"/>
    <w:rsid w:val="00B11129"/>
    <w:rPr>
      <w:b/>
      <w:bCs/>
    </w:rPr>
  </w:style>
  <w:style w:type="character" w:customStyle="1" w:styleId="CommentSubjectChar">
    <w:name w:val="Comment Subject Char"/>
    <w:link w:val="CommentSubject"/>
    <w:rsid w:val="00B11129"/>
    <w:rPr>
      <w:rFonts w:ascii="VNI-Times" w:hAnsi="VNI-Times"/>
      <w:b/>
      <w:bCs/>
    </w:rPr>
  </w:style>
  <w:style w:type="table" w:styleId="TableGrid">
    <w:name w:val="Table Grid"/>
    <w:basedOn w:val="TableNormal"/>
    <w:rsid w:val="00EF3F6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EF3F63"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Windows\Temporary%20Internet%20Files\Content.Outlook\NXUA3F87\Mau%20Ho%20so%20nhan%20vien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ED4C0B-772C-4D3A-BF92-4BBC5DC8B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 Ho so nhan vien (2).dot</Template>
  <TotalTime>568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TieuDe</vt:lpstr>
    </vt:vector>
  </TitlesOfParts>
  <Company>sbgr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TieuDe</dc:title>
  <dc:subject/>
  <dc:creator>admin</dc:creator>
  <cp:keywords/>
  <cp:lastModifiedBy>Hung. Nguyen Sy - CTS GOV</cp:lastModifiedBy>
  <cp:revision>178</cp:revision>
  <cp:lastPrinted>2011-09-21T03:05:00Z</cp:lastPrinted>
  <dcterms:created xsi:type="dcterms:W3CDTF">2018-09-17T10:21:00Z</dcterms:created>
  <dcterms:modified xsi:type="dcterms:W3CDTF">2021-09-28T03:12:00Z</dcterms:modified>
</cp:coreProperties>
</file>