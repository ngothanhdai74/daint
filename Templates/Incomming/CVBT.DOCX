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1FC26E9F" w:rsidR="00824F3E" w:rsidRPr="00DB0612" w:rsidRDefault="00B3619A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10988"/>
      </w:tblGrid>
      <w:tr w:rsidR="00824F3E" w:rsidRPr="00DB0612" w14:paraId="331310E5" w14:textId="77777777" w:rsidTr="009C6D5A">
        <w:trPr>
          <w:trHeight w:val="1017"/>
          <w:jc w:val="center"/>
        </w:trPr>
        <w:tc>
          <w:tcPr>
            <w:tcW w:w="1135" w:type="pct"/>
            <w:vAlign w:val="center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4A064E14" w:rsidR="00824F3E" w:rsidRPr="00716F00" w:rsidRDefault="008C33E1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chuquan  \* MERGEFORMAT </w:instrTex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«chuquan»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0C945F27" w14:textId="48A2E3F0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ngay_in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«ngay_in»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9C6D5A">
        <w:trPr>
          <w:trHeight w:val="251"/>
          <w:jc w:val="center"/>
        </w:trPr>
        <w:tc>
          <w:tcPr>
            <w:tcW w:w="5000" w:type="pct"/>
            <w:gridSpan w:val="2"/>
          </w:tcPr>
          <w:p w14:paraId="7D7BDDBB" w14:textId="1B67BFB8" w:rsidR="00824F3E" w:rsidRPr="0045473D" w:rsidRDefault="00B33C3B" w:rsidP="005B1586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45473D">
              <w:rPr>
                <w:rFonts w:ascii="Times New Roman" w:hAnsi="Times New Roman"/>
                <w:b/>
                <w:sz w:val="32"/>
                <w:szCs w:val="32"/>
              </w:rPr>
              <w:t>SỔ GIAO NHẬN</w:t>
            </w:r>
            <w:r w:rsidR="00ED4672">
              <w:rPr>
                <w:rFonts w:ascii="Times New Roman" w:hAnsi="Times New Roman"/>
                <w:b/>
                <w:sz w:val="32"/>
                <w:szCs w:val="32"/>
              </w:rPr>
              <w:t xml:space="preserve">: </w:t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thoi_gian_tim_kiem  \* MERGEFORMAT </w:instrText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ED4672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«thoi_gian_tim_kiem»</w:t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63C3C358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9EDD2FA" w14:textId="109C4035" w:rsidR="00824F3E" w:rsidRPr="00DB0612" w:rsidRDefault="00824F3E" w:rsidP="005B158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D7A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CÔNG VĂN </w:t>
            </w:r>
            <w:r w:rsidR="001254D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BỘ TRẢ</w:t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: </w:t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donvi  \* MERGEFORMAT </w:instrText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ED4672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«donvi»</w:t>
            </w:r>
            <w:r w:rsidR="00ED467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829F0D7" w14:textId="1260BFA0" w:rsidR="00824F3E" w:rsidRPr="0026373D" w:rsidRDefault="00824F3E" w:rsidP="00824F3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tong  \* MERGEFORMAT </w:instrTex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Pr="0026373D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«tong»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C095B32" w14:textId="2E289670" w:rsidR="00824F3E" w:rsidRPr="00DB0612" w:rsidRDefault="00824F3E" w:rsidP="005B158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57086309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8"/>
        <w:gridCol w:w="1274"/>
        <w:gridCol w:w="1419"/>
        <w:gridCol w:w="1134"/>
        <w:gridCol w:w="1134"/>
        <w:gridCol w:w="1837"/>
        <w:gridCol w:w="1134"/>
        <w:gridCol w:w="1279"/>
        <w:gridCol w:w="1134"/>
        <w:gridCol w:w="992"/>
        <w:gridCol w:w="1490"/>
      </w:tblGrid>
      <w:tr w:rsidR="007E2B8F" w:rsidRPr="00DB0612" w14:paraId="16848946" w14:textId="77777777" w:rsidTr="001254D6">
        <w:trPr>
          <w:trHeight w:val="372"/>
          <w:tblHeader/>
          <w:jc w:val="center"/>
        </w:trPr>
        <w:tc>
          <w:tcPr>
            <w:tcW w:w="372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EFD644" w14:textId="77777777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99060" w14:textId="46290EB4" w:rsidR="007E2B8F" w:rsidRPr="007E2B8F" w:rsidRDefault="007E2B8F" w:rsidP="007E2B8F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Ký</w:t>
            </w:r>
            <w:proofErr w:type="spellEnd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nhận</w:t>
            </w:r>
            <w:proofErr w:type="spellEnd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</w:tr>
      <w:tr w:rsidR="007E2B8F" w:rsidRPr="00DB0612" w14:paraId="7380B4E6" w14:textId="57B16D5D" w:rsidTr="001254D6">
        <w:trPr>
          <w:trHeight w:val="372"/>
          <w:tblHeader/>
          <w:jc w:val="center"/>
        </w:trPr>
        <w:tc>
          <w:tcPr>
            <w:tcW w:w="4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B37C73" w14:textId="77777777" w:rsidR="007E2B8F" w:rsidRPr="009A72C5" w:rsidRDefault="007E2B8F" w:rsidP="00824F3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ố</w:t>
            </w:r>
            <w:proofErr w:type="spellEnd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</w:tcBorders>
            <w:vAlign w:val="center"/>
          </w:tcPr>
          <w:p w14:paraId="01629398" w14:textId="151138F9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BA0226" w14:textId="06DA57AF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1B98B1E4" w14:textId="29643B56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26DDDA" w14:textId="767D5779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64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19BE99" w14:textId="77777777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4A77E1D0" w14:textId="0BC91325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14:paraId="30CCEA89" w14:textId="22C95B82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7AB1DB94" w14:textId="2E96C4EC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H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14:paraId="69A94506" w14:textId="36D71712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524" w:type="pct"/>
            <w:tcBorders>
              <w:top w:val="single" w:sz="4" w:space="0" w:color="auto"/>
            </w:tcBorders>
            <w:vAlign w:val="center"/>
          </w:tcPr>
          <w:p w14:paraId="4CBD5E0E" w14:textId="3CF0AFD8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chú</w:t>
            </w:r>
            <w:proofErr w:type="spellEnd"/>
          </w:p>
        </w:tc>
      </w:tr>
      <w:tr w:rsidR="007E2B8F" w:rsidRPr="00DB0612" w14:paraId="236BC0A4" w14:textId="17CE0DB0" w:rsidTr="007E2B8F">
        <w:trPr>
          <w:trHeight w:val="344"/>
          <w:jc w:val="center"/>
        </w:trPr>
        <w:tc>
          <w:tcPr>
            <w:tcW w:w="488" w:type="pct"/>
            <w:shd w:val="clear" w:color="auto" w:fill="auto"/>
          </w:tcPr>
          <w:p w14:paraId="2BA8E281" w14:textId="77777777" w:rsidR="007E2B8F" w:rsidRPr="00DB0612" w:rsidRDefault="007E2B8F" w:rsidP="0020610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</w:tcPr>
          <w:p w14:paraId="45D9366E" w14:textId="6452902E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</w:tcPr>
          <w:p w14:paraId="09062796" w14:textId="3DC4E6DB" w:rsidR="007E2B8F" w:rsidRPr="00DB0612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64FC3CFF" w14:textId="3567B48F" w:rsidR="007E2B8F" w:rsidRDefault="00ED4672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sokyhieu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«sokyhieu»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  <w:shd w:val="clear" w:color="auto" w:fill="auto"/>
          </w:tcPr>
          <w:p w14:paraId="6C29B287" w14:textId="77777777" w:rsidR="007E2B8F" w:rsidRPr="00DB0612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646" w:type="pct"/>
            <w:shd w:val="clear" w:color="auto" w:fill="auto"/>
          </w:tcPr>
          <w:p w14:paraId="16B2CD7F" w14:textId="77777777" w:rsidR="007E2B8F" w:rsidRPr="00DB0612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59CA29F6" w14:textId="6299F88A" w:rsidR="007E2B8F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ngaychuyen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«ngaychuyen»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9" w:type="pct"/>
          </w:tcPr>
          <w:p w14:paraId="169E73E5" w14:textId="1A2C70DE" w:rsidR="007E2B8F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nguoiky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«nguoiky»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64823CB4" w14:textId="5CFF0395" w:rsidR="007E2B8F" w:rsidRPr="00DB0612" w:rsidRDefault="00ED4672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hanxuly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«hanxuly»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9" w:type="pct"/>
          </w:tcPr>
          <w:p w14:paraId="6732C722" w14:textId="6340F384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vanbangiay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«vanbangiay»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24" w:type="pct"/>
          </w:tcPr>
          <w:p w14:paraId="56EFE12B" w14:textId="0E77FAA9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ghichu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«ghichu»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TableEnd:VB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«TableEnd:VB»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5B5A029D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p w14:paraId="27232691" w14:textId="64A31626" w:rsidR="00824F3E" w:rsidRPr="00DB0612" w:rsidRDefault="00B3619A" w:rsidP="00824F3E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TableEnd:DVI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«TableEnd:DVI»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6647B" w14:textId="77777777" w:rsidR="00394260" w:rsidRDefault="00394260">
      <w:r>
        <w:separator/>
      </w:r>
    </w:p>
  </w:endnote>
  <w:endnote w:type="continuationSeparator" w:id="0">
    <w:p w14:paraId="441D44B3" w14:textId="77777777" w:rsidR="00394260" w:rsidRDefault="00394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2EF99" w14:textId="77777777" w:rsidR="00394260" w:rsidRDefault="00394260">
      <w:r>
        <w:separator/>
      </w:r>
    </w:p>
  </w:footnote>
  <w:footnote w:type="continuationSeparator" w:id="0">
    <w:p w14:paraId="0FBC82E4" w14:textId="77777777" w:rsidR="00394260" w:rsidRDefault="00394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1A2A"/>
    <w:rsid w:val="000224C4"/>
    <w:rsid w:val="00030EE7"/>
    <w:rsid w:val="00033631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52E5"/>
    <w:rsid w:val="00116EB6"/>
    <w:rsid w:val="00123BA7"/>
    <w:rsid w:val="001254D6"/>
    <w:rsid w:val="00133102"/>
    <w:rsid w:val="0014059C"/>
    <w:rsid w:val="00143D15"/>
    <w:rsid w:val="00145AA9"/>
    <w:rsid w:val="00155D3C"/>
    <w:rsid w:val="00161918"/>
    <w:rsid w:val="00170F2D"/>
    <w:rsid w:val="00171A15"/>
    <w:rsid w:val="00171F98"/>
    <w:rsid w:val="001763E9"/>
    <w:rsid w:val="00176A22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9426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40115F"/>
    <w:rsid w:val="00410FEC"/>
    <w:rsid w:val="00413069"/>
    <w:rsid w:val="00433510"/>
    <w:rsid w:val="00437DB0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340FC"/>
    <w:rsid w:val="00551383"/>
    <w:rsid w:val="0055201C"/>
    <w:rsid w:val="005625C4"/>
    <w:rsid w:val="00563908"/>
    <w:rsid w:val="00576752"/>
    <w:rsid w:val="0058604D"/>
    <w:rsid w:val="00586F46"/>
    <w:rsid w:val="00587335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6D10"/>
    <w:rsid w:val="00697100"/>
    <w:rsid w:val="006A37D8"/>
    <w:rsid w:val="006A6AE2"/>
    <w:rsid w:val="006B12C6"/>
    <w:rsid w:val="006B7B5D"/>
    <w:rsid w:val="006B7BD3"/>
    <w:rsid w:val="006C0527"/>
    <w:rsid w:val="006C77B8"/>
    <w:rsid w:val="006D579E"/>
    <w:rsid w:val="006D6F09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7E2B8F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33E1"/>
    <w:rsid w:val="008C660A"/>
    <w:rsid w:val="008D6EB9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C6D5A"/>
    <w:rsid w:val="009E7BC7"/>
    <w:rsid w:val="009F2AD0"/>
    <w:rsid w:val="009F5ACC"/>
    <w:rsid w:val="00A113C2"/>
    <w:rsid w:val="00A11A44"/>
    <w:rsid w:val="00A16F2D"/>
    <w:rsid w:val="00A17FC4"/>
    <w:rsid w:val="00A20EB8"/>
    <w:rsid w:val="00A21679"/>
    <w:rsid w:val="00A22651"/>
    <w:rsid w:val="00A34942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BF4726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3076"/>
    <w:rsid w:val="00EA3996"/>
    <w:rsid w:val="00EA3EFB"/>
    <w:rsid w:val="00EA7BAA"/>
    <w:rsid w:val="00EB176C"/>
    <w:rsid w:val="00ED1A03"/>
    <w:rsid w:val="00ED4672"/>
    <w:rsid w:val="00EE584C"/>
    <w:rsid w:val="00EE7D55"/>
    <w:rsid w:val="00EF11BC"/>
    <w:rsid w:val="00EF1A5F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511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Hung. Nguyen Sy - CTS GOV</cp:lastModifiedBy>
  <cp:revision>169</cp:revision>
  <cp:lastPrinted>2011-09-21T03:05:00Z</cp:lastPrinted>
  <dcterms:created xsi:type="dcterms:W3CDTF">2018-09-17T10:21:00Z</dcterms:created>
  <dcterms:modified xsi:type="dcterms:W3CDTF">2021-09-20T03:22:00Z</dcterms:modified>
</cp:coreProperties>
</file>