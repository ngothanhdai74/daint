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8A3E37B" w14:textId="479CB7C7" w:rsidR="00824F3E" w:rsidRPr="00DB0612" w:rsidRDefault="00AD2730" w:rsidP="00824F3E">
      <w:pPr>
        <w:pageBreakBefore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TableStart:Header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«TableStart:Header»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025AC8D1" w14:textId="77777777" w:rsidR="00824F3E" w:rsidRPr="00DB0612" w:rsidRDefault="00824F3E" w:rsidP="00824F3E">
      <w:pPr>
        <w:rPr>
          <w:rFonts w:ascii="Times New Roman" w:hAnsi="Times New Roma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883"/>
        <w:gridCol w:w="3224"/>
        <w:gridCol w:w="7108"/>
      </w:tblGrid>
      <w:tr w:rsidR="00824F3E" w:rsidRPr="00DB0612" w14:paraId="331310E5" w14:textId="77777777" w:rsidTr="00AD2730">
        <w:trPr>
          <w:trHeight w:val="1017"/>
          <w:jc w:val="center"/>
        </w:trPr>
        <w:tc>
          <w:tcPr>
            <w:tcW w:w="1366" w:type="pct"/>
          </w:tcPr>
          <w:p w14:paraId="6FD6B950" w14:textId="7D59725B" w:rsidR="00824F3E" w:rsidRPr="006B7B5D" w:rsidRDefault="00C872C7" w:rsidP="009A39C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BỘ TÀI CHÍNH</w:t>
            </w:r>
          </w:p>
          <w:p w14:paraId="1B902588" w14:textId="55966373" w:rsidR="00824F3E" w:rsidRPr="00716F00" w:rsidRDefault="00C872C7" w:rsidP="009A39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VĂN PHÒNG</w:t>
            </w:r>
          </w:p>
        </w:tc>
        <w:tc>
          <w:tcPr>
            <w:tcW w:w="3634" w:type="pct"/>
            <w:gridSpan w:val="2"/>
            <w:shd w:val="clear" w:color="auto" w:fill="auto"/>
          </w:tcPr>
          <w:p w14:paraId="0C945F27" w14:textId="05EB9716" w:rsidR="00824F3E" w:rsidRPr="00DB0612" w:rsidRDefault="009A39C3" w:rsidP="005B1586">
            <w:pPr>
              <w:ind w:right="38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A635C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FA635C">
              <w:rPr>
                <w:rFonts w:ascii="Times New Roman" w:hAnsi="Times New Roman"/>
                <w:sz w:val="28"/>
                <w:szCs w:val="28"/>
              </w:rPr>
              <w:instrText xml:space="preserve"> MERGEFIELD  PrintDate  \* MERGEFORMAT </w:instrText>
            </w:r>
            <w:r w:rsidR="00FA635C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FA635C">
              <w:rPr>
                <w:rFonts w:ascii="Times New Roman" w:hAnsi="Times New Roman"/>
                <w:noProof/>
                <w:sz w:val="28"/>
                <w:szCs w:val="28"/>
              </w:rPr>
              <w:t>«PrintDate»</w:t>
            </w:r>
            <w:r w:rsidR="00FA635C"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824F3E" w:rsidRPr="00DB0612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824F3E" w:rsidRPr="00DB0612" w14:paraId="13F64626" w14:textId="77777777" w:rsidTr="00AD2730">
        <w:trPr>
          <w:trHeight w:val="549"/>
          <w:jc w:val="center"/>
        </w:trPr>
        <w:tc>
          <w:tcPr>
            <w:tcW w:w="5000" w:type="pct"/>
            <w:gridSpan w:val="3"/>
            <w:vAlign w:val="center"/>
          </w:tcPr>
          <w:p w14:paraId="7D7BDDBB" w14:textId="294345D7" w:rsidR="009B65E2" w:rsidRPr="009B65E2" w:rsidRDefault="008E2162" w:rsidP="008E2162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BÁO CÁO TỔNG HỢP TÌNH HÌNH XỬ LÝ</w:t>
            </w:r>
            <w:r w:rsidR="009B65E2">
              <w:rPr>
                <w:rFonts w:ascii="Times New Roman" w:hAnsi="Times New Roman"/>
                <w:b/>
                <w:sz w:val="32"/>
                <w:szCs w:val="32"/>
              </w:rPr>
              <w:t xml:space="preserve"> VĂN BẢN</w:t>
            </w:r>
          </w:p>
        </w:tc>
      </w:tr>
      <w:tr w:rsidR="00AD2730" w:rsidRPr="00DB0612" w14:paraId="63C3C358" w14:textId="77777777" w:rsidTr="00AD2730">
        <w:trPr>
          <w:trHeight w:val="597"/>
          <w:jc w:val="center"/>
        </w:trPr>
        <w:tc>
          <w:tcPr>
            <w:tcW w:w="2500" w:type="pct"/>
            <w:gridSpan w:val="2"/>
            <w:vAlign w:val="center"/>
          </w:tcPr>
          <w:p w14:paraId="251DAF0A" w14:textId="109828A2" w:rsidR="00AD2730" w:rsidRPr="00DB0612" w:rsidRDefault="00AD2730" w:rsidP="00AD2730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                                 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FromDate  \* MERGEFORMAT </w:instrTex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FA635C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«FromDate»</w: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2500" w:type="pct"/>
            <w:vAlign w:val="center"/>
          </w:tcPr>
          <w:p w14:paraId="69EDD2FA" w14:textId="1BB52033" w:rsidR="00AD2730" w:rsidRPr="00DB0612" w:rsidRDefault="00AD2730" w:rsidP="00AD273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ToDate  \* MERGEFORMAT </w:instrTex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FA635C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«ToDate»</w: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7DFC6700" w14:textId="77777777" w:rsidTr="00AD2730">
        <w:trPr>
          <w:trHeight w:val="563"/>
          <w:jc w:val="center"/>
        </w:trPr>
        <w:tc>
          <w:tcPr>
            <w:tcW w:w="5000" w:type="pct"/>
            <w:gridSpan w:val="3"/>
            <w:vAlign w:val="center"/>
          </w:tcPr>
          <w:p w14:paraId="2C095B32" w14:textId="05DEBF93" w:rsidR="00824F3E" w:rsidRPr="00AD2730" w:rsidRDefault="008E2162" w:rsidP="00AD273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thức</w:t>
            </w:r>
            <w:proofErr w:type="spellEnd"/>
            <w:r w:rsidR="00824F3E" w:rsidRPr="008E2162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="00824F3E" w:rsidRPr="008E216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="00FA635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="00FA635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ProcessType  \* MERGEFORMAT </w:instrText>
            </w:r>
            <w:r w:rsidR="00FA635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="00FA635C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«ProcessType»</w:t>
            </w:r>
            <w:r w:rsidR="00FA635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</w:tc>
      </w:tr>
    </w:tbl>
    <w:p w14:paraId="17E38D2F" w14:textId="77AA890A" w:rsidR="008E2162" w:rsidRDefault="00AD2730">
      <w:pPr>
        <w:rPr>
          <w:rFonts w:ascii="Times New Roman" w:hAnsi="Times New Roman"/>
        </w:rPr>
      </w:pPr>
      <w:r w:rsidRPr="00AD2730">
        <w:rPr>
          <w:rFonts w:ascii="Times New Roman" w:hAnsi="Times New Roman"/>
        </w:rPr>
        <w:fldChar w:fldCharType="begin"/>
      </w:r>
      <w:r w:rsidRPr="00AD2730">
        <w:rPr>
          <w:rFonts w:ascii="Times New Roman" w:hAnsi="Times New Roman"/>
        </w:rPr>
        <w:instrText xml:space="preserve"> MERGEFIELD  TableEnd:Header  \* MERGEFORMAT </w:instrText>
      </w:r>
      <w:r w:rsidRPr="00AD2730">
        <w:rPr>
          <w:rFonts w:ascii="Times New Roman" w:hAnsi="Times New Roman"/>
        </w:rPr>
        <w:fldChar w:fldCharType="separate"/>
      </w:r>
      <w:r w:rsidRPr="00AD2730">
        <w:rPr>
          <w:rFonts w:ascii="Times New Roman" w:hAnsi="Times New Roman"/>
          <w:noProof/>
        </w:rPr>
        <w:t>«TableEnd:</w:t>
      </w:r>
      <w:r w:rsidRPr="00AD2730">
        <w:rPr>
          <w:rFonts w:ascii="Times New Roman" w:hAnsi="Times New Roman"/>
          <w:noProof/>
          <w:sz w:val="22"/>
          <w:szCs w:val="22"/>
        </w:rPr>
        <w:t>Header</w:t>
      </w:r>
      <w:r w:rsidRPr="00AD2730">
        <w:rPr>
          <w:rFonts w:ascii="Times New Roman" w:hAnsi="Times New Roman"/>
          <w:noProof/>
        </w:rPr>
        <w:t>»</w:t>
      </w:r>
      <w:r w:rsidRPr="00AD2730">
        <w:rPr>
          <w:rFonts w:ascii="Times New Roman" w:hAnsi="Times New Roman"/>
        </w:rPr>
        <w:fldChar w:fldCharType="end"/>
      </w:r>
    </w:p>
    <w:p w14:paraId="645831CD" w14:textId="77777777" w:rsidR="00AD2730" w:rsidRPr="00AD2730" w:rsidRDefault="00AD2730">
      <w:pPr>
        <w:rPr>
          <w:rFonts w:ascii="Times New Roman" w:hAnsi="Times New Roma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"/>
        <w:gridCol w:w="2552"/>
        <w:gridCol w:w="1419"/>
        <w:gridCol w:w="1416"/>
        <w:gridCol w:w="1419"/>
        <w:gridCol w:w="1416"/>
        <w:gridCol w:w="1419"/>
        <w:gridCol w:w="1277"/>
        <w:gridCol w:w="1274"/>
        <w:gridCol w:w="1066"/>
      </w:tblGrid>
      <w:tr w:rsidR="008E2162" w:rsidRPr="00DB0612" w14:paraId="7380B4E6" w14:textId="35D768B0" w:rsidTr="00AD2730">
        <w:trPr>
          <w:trHeight w:val="507"/>
          <w:tblHeader/>
          <w:jc w:val="center"/>
        </w:trPr>
        <w:tc>
          <w:tcPr>
            <w:tcW w:w="337" w:type="pct"/>
            <w:vMerge w:val="restart"/>
            <w:shd w:val="clear" w:color="auto" w:fill="auto"/>
            <w:vAlign w:val="center"/>
          </w:tcPr>
          <w:p w14:paraId="1CB37C73" w14:textId="75109724" w:rsidR="008E2162" w:rsidRPr="009A72C5" w:rsidRDefault="008E2162" w:rsidP="00824F3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72C5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898" w:type="pct"/>
            <w:vMerge w:val="restart"/>
            <w:vAlign w:val="center"/>
          </w:tcPr>
          <w:p w14:paraId="01629398" w14:textId="610CDC37" w:rsidR="008E2162" w:rsidRDefault="008E2162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99" w:type="pct"/>
            <w:vMerge w:val="restart"/>
            <w:shd w:val="clear" w:color="auto" w:fill="auto"/>
            <w:vAlign w:val="center"/>
          </w:tcPr>
          <w:p w14:paraId="2CBA0226" w14:textId="100BF1CB" w:rsidR="008E2162" w:rsidRPr="009A72C5" w:rsidRDefault="008E2162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Chưa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997" w:type="pct"/>
            <w:gridSpan w:val="2"/>
            <w:vAlign w:val="center"/>
          </w:tcPr>
          <w:p w14:paraId="1B98B1E4" w14:textId="38E3040A" w:rsidR="008E2162" w:rsidRDefault="008E2162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997" w:type="pct"/>
            <w:gridSpan w:val="2"/>
            <w:shd w:val="clear" w:color="auto" w:fill="auto"/>
            <w:vAlign w:val="center"/>
          </w:tcPr>
          <w:p w14:paraId="5419BE99" w14:textId="1CEFBDFB" w:rsidR="008E2162" w:rsidRPr="009A72C5" w:rsidRDefault="008E2162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897" w:type="pct"/>
            <w:gridSpan w:val="2"/>
            <w:vAlign w:val="center"/>
          </w:tcPr>
          <w:p w14:paraId="69A94506" w14:textId="254A24A9" w:rsidR="008E2162" w:rsidRDefault="008E2162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375" w:type="pct"/>
            <w:vMerge w:val="restart"/>
            <w:vAlign w:val="center"/>
          </w:tcPr>
          <w:p w14:paraId="23D8000E" w14:textId="642212C6" w:rsidR="008E2162" w:rsidRDefault="008E2162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</w:p>
        </w:tc>
      </w:tr>
      <w:tr w:rsidR="008E2162" w:rsidRPr="00DB0612" w14:paraId="26CB8F4D" w14:textId="77777777" w:rsidTr="00AD2730">
        <w:trPr>
          <w:trHeight w:val="415"/>
          <w:tblHeader/>
          <w:jc w:val="center"/>
        </w:trPr>
        <w:tc>
          <w:tcPr>
            <w:tcW w:w="337" w:type="pct"/>
            <w:vMerge/>
            <w:shd w:val="clear" w:color="auto" w:fill="auto"/>
            <w:vAlign w:val="center"/>
          </w:tcPr>
          <w:p w14:paraId="31EC8096" w14:textId="77777777" w:rsidR="008E2162" w:rsidRPr="009A72C5" w:rsidRDefault="008E2162" w:rsidP="008E2162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98" w:type="pct"/>
            <w:vMerge/>
            <w:vAlign w:val="center"/>
          </w:tcPr>
          <w:p w14:paraId="590DBE60" w14:textId="77777777" w:rsidR="008E2162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99" w:type="pct"/>
            <w:vMerge/>
            <w:shd w:val="clear" w:color="auto" w:fill="auto"/>
            <w:vAlign w:val="center"/>
          </w:tcPr>
          <w:p w14:paraId="7F4D5871" w14:textId="77777777" w:rsidR="008E2162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98" w:type="pct"/>
            <w:vAlign w:val="center"/>
          </w:tcPr>
          <w:p w14:paraId="5546D2A6" w14:textId="65760CF7" w:rsidR="008E2162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99" w:type="pct"/>
            <w:vAlign w:val="center"/>
          </w:tcPr>
          <w:p w14:paraId="190BFDDA" w14:textId="29C3FAE5" w:rsidR="008E2162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98" w:type="pct"/>
            <w:shd w:val="clear" w:color="auto" w:fill="auto"/>
            <w:vAlign w:val="center"/>
          </w:tcPr>
          <w:p w14:paraId="7C165BF9" w14:textId="2D0D9DAA" w:rsidR="008E2162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99" w:type="pct"/>
            <w:shd w:val="clear" w:color="auto" w:fill="auto"/>
            <w:vAlign w:val="center"/>
          </w:tcPr>
          <w:p w14:paraId="00D3601D" w14:textId="7E6641B2" w:rsidR="008E2162" w:rsidRPr="009A72C5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49" w:type="pct"/>
            <w:vAlign w:val="center"/>
          </w:tcPr>
          <w:p w14:paraId="481AE75D" w14:textId="53028770" w:rsidR="008E2162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48" w:type="pct"/>
            <w:vAlign w:val="center"/>
          </w:tcPr>
          <w:p w14:paraId="4B2AC8C8" w14:textId="2312C31C" w:rsidR="008E2162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75" w:type="pct"/>
            <w:vMerge/>
          </w:tcPr>
          <w:p w14:paraId="43657879" w14:textId="77777777" w:rsidR="008E2162" w:rsidRDefault="008E2162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8E2162" w:rsidRPr="00DB0612" w14:paraId="236BC0A4" w14:textId="3086E3F1" w:rsidTr="00AD2730">
        <w:trPr>
          <w:trHeight w:val="344"/>
          <w:jc w:val="center"/>
        </w:trPr>
        <w:tc>
          <w:tcPr>
            <w:tcW w:w="337" w:type="pct"/>
            <w:shd w:val="clear" w:color="auto" w:fill="auto"/>
            <w:vAlign w:val="center"/>
          </w:tcPr>
          <w:p w14:paraId="2BA8E281" w14:textId="7A295E42" w:rsidR="008E2162" w:rsidRPr="00DB0612" w:rsidRDefault="00AD2730" w:rsidP="008E216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TableStart:Details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«TableStart:Details»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003F1D9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="003F1D92">
              <w:rPr>
                <w:rFonts w:ascii="Times New Roman" w:hAnsi="Times New Roman"/>
                <w:sz w:val="22"/>
                <w:szCs w:val="22"/>
              </w:rPr>
              <w:instrText xml:space="preserve"> MERGEFIELD  STT  \* MERGEFORMAT </w:instrText>
            </w:r>
            <w:r w:rsidR="003F1D9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3F1D92">
              <w:rPr>
                <w:rFonts w:ascii="Times New Roman" w:hAnsi="Times New Roman"/>
                <w:noProof/>
                <w:sz w:val="22"/>
                <w:szCs w:val="22"/>
              </w:rPr>
              <w:t>«STT»</w:t>
            </w:r>
            <w:r w:rsidR="003F1D92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898" w:type="pct"/>
            <w:vAlign w:val="center"/>
          </w:tcPr>
          <w:p w14:paraId="45D9366E" w14:textId="08EA1AFC" w:rsidR="008E2162" w:rsidRDefault="008E2162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donvixuly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«donvixuly»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9062796" w14:textId="0FE45FFB" w:rsidR="008E2162" w:rsidRPr="00DB0612" w:rsidRDefault="008E2162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chuaxuly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«chuaxuly»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8" w:type="pct"/>
            <w:vAlign w:val="center"/>
          </w:tcPr>
          <w:p w14:paraId="26674142" w14:textId="68C604FC" w:rsidR="008E2162" w:rsidRDefault="008E2162" w:rsidP="008E216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dangxulyth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«dangxulyth»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9" w:type="pct"/>
            <w:vAlign w:val="center"/>
          </w:tcPr>
          <w:p w14:paraId="64FC3CFF" w14:textId="09593536" w:rsidR="008E2162" w:rsidRDefault="00694A02" w:rsidP="008E216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daxulyth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«daxulyth»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6C29B287" w14:textId="6C0C32FA" w:rsidR="008E2162" w:rsidRPr="00DB0612" w:rsidRDefault="00694A02" w:rsidP="008E216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dangxulyqh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«dangxulyqh»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6B2CD7F" w14:textId="70F71064" w:rsidR="008E2162" w:rsidRPr="00DB0612" w:rsidRDefault="00694A02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daxulyqh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«daxulyqh»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9" w:type="pct"/>
            <w:vAlign w:val="center"/>
          </w:tcPr>
          <w:p w14:paraId="38BF7156" w14:textId="01E0FE14" w:rsidR="008E2162" w:rsidRPr="00DB0612" w:rsidRDefault="00694A02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dangxulykh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«dangxulykh»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8" w:type="pct"/>
            <w:vAlign w:val="center"/>
          </w:tcPr>
          <w:p w14:paraId="6732C722" w14:textId="1FE4851F" w:rsidR="008E2162" w:rsidRDefault="00694A02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daxulykh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«daxulykh»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75" w:type="pct"/>
            <w:vAlign w:val="center"/>
          </w:tcPr>
          <w:p w14:paraId="41E359A3" w14:textId="51E9424A" w:rsidR="008E2162" w:rsidRDefault="00694A02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tongso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«tongso»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00AD273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="00AD2730">
              <w:rPr>
                <w:rFonts w:ascii="Times New Roman" w:hAnsi="Times New Roman"/>
                <w:sz w:val="22"/>
                <w:szCs w:val="22"/>
              </w:rPr>
              <w:instrText xml:space="preserve"> MERGEFIELD  TableEnd:Details  \* MERGEFORMAT </w:instrText>
            </w:r>
            <w:r w:rsidR="00AD273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AD2730">
              <w:rPr>
                <w:rFonts w:ascii="Times New Roman" w:hAnsi="Times New Roman"/>
                <w:noProof/>
                <w:sz w:val="22"/>
                <w:szCs w:val="22"/>
              </w:rPr>
              <w:t>«TableEnd:Details»</w:t>
            </w:r>
            <w:r w:rsidR="00AD2730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35E876A5" w14:textId="77777777" w:rsidR="00A22651" w:rsidRPr="00DB0612" w:rsidRDefault="00A22651" w:rsidP="0086519C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</w:p>
    <w:sectPr w:rsidR="00A22651" w:rsidRPr="00DB0612" w:rsidSect="009A39C3">
      <w:footerReference w:type="even" r:id="rId8"/>
      <w:footerReference w:type="default" r:id="rId9"/>
      <w:pgSz w:w="16834" w:h="11909" w:orient="landscape" w:code="9"/>
      <w:pgMar w:top="1134" w:right="1134" w:bottom="1134" w:left="1701" w:header="448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F8C07" w14:textId="77777777" w:rsidR="00A35709" w:rsidRDefault="00A35709">
      <w:r>
        <w:separator/>
      </w:r>
    </w:p>
  </w:endnote>
  <w:endnote w:type="continuationSeparator" w:id="0">
    <w:p w14:paraId="2A59EBF1" w14:textId="77777777" w:rsidR="00A35709" w:rsidRDefault="00A35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540" w14:textId="77777777" w:rsidR="00DC3C5C" w:rsidRDefault="00CB14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3C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118F9C" w14:textId="77777777" w:rsidR="00DC3C5C" w:rsidRDefault="00DC3C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F4BA" w14:textId="77777777" w:rsidR="00A40E46" w:rsidRPr="00A40E46" w:rsidRDefault="00CB14C1" w:rsidP="009A72C5">
    <w:pPr>
      <w:pStyle w:val="Footer"/>
      <w:jc w:val="right"/>
      <w:rPr>
        <w:sz w:val="20"/>
      </w:rPr>
    </w:pPr>
    <w:r w:rsidRPr="00A40E46">
      <w:rPr>
        <w:sz w:val="20"/>
      </w:rPr>
      <w:fldChar w:fldCharType="begin"/>
    </w:r>
    <w:r w:rsidR="00A40E46" w:rsidRPr="00A40E46">
      <w:rPr>
        <w:sz w:val="20"/>
      </w:rPr>
      <w:instrText xml:space="preserve"> PAGE   \* MERGEFORMAT </w:instrText>
    </w:r>
    <w:r w:rsidRPr="00A40E46">
      <w:rPr>
        <w:sz w:val="20"/>
      </w:rPr>
      <w:fldChar w:fldCharType="separate"/>
    </w:r>
    <w:r w:rsidR="00FF7627">
      <w:rPr>
        <w:noProof/>
        <w:sz w:val="20"/>
      </w:rPr>
      <w:t>1</w:t>
    </w:r>
    <w:r w:rsidRPr="00A40E46">
      <w:rPr>
        <w:sz w:val="20"/>
      </w:rPr>
      <w:fldChar w:fldCharType="end"/>
    </w:r>
  </w:p>
  <w:p w14:paraId="125547D5" w14:textId="77777777" w:rsidR="00DC3C5C" w:rsidRDefault="00DC3C5C" w:rsidP="007110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2B44D" w14:textId="77777777" w:rsidR="00A35709" w:rsidRDefault="00A35709">
      <w:r>
        <w:separator/>
      </w:r>
    </w:p>
  </w:footnote>
  <w:footnote w:type="continuationSeparator" w:id="0">
    <w:p w14:paraId="7D2B56B7" w14:textId="77777777" w:rsidR="00A35709" w:rsidRDefault="00A35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31F2"/>
    <w:multiLevelType w:val="hybridMultilevel"/>
    <w:tmpl w:val="585888B6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12249"/>
    <w:multiLevelType w:val="hybridMultilevel"/>
    <w:tmpl w:val="AD4606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EF2E9B"/>
    <w:multiLevelType w:val="hybridMultilevel"/>
    <w:tmpl w:val="DD3CF6E2"/>
    <w:lvl w:ilvl="0" w:tplc="A142D9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72E44"/>
    <w:multiLevelType w:val="multilevel"/>
    <w:tmpl w:val="89D2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714E6A"/>
    <w:multiLevelType w:val="hybridMultilevel"/>
    <w:tmpl w:val="D9E6075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C02992"/>
    <w:multiLevelType w:val="hybridMultilevel"/>
    <w:tmpl w:val="320C4A1A"/>
    <w:lvl w:ilvl="0" w:tplc="20AA77E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32D6D"/>
    <w:multiLevelType w:val="hybridMultilevel"/>
    <w:tmpl w:val="6CA4610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7D4244"/>
    <w:multiLevelType w:val="hybridMultilevel"/>
    <w:tmpl w:val="EAFAF7AC"/>
    <w:lvl w:ilvl="0" w:tplc="D6980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2B34"/>
    <w:multiLevelType w:val="hybridMultilevel"/>
    <w:tmpl w:val="558C5520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8E224C"/>
    <w:multiLevelType w:val="hybridMultilevel"/>
    <w:tmpl w:val="C8BA348A"/>
    <w:lvl w:ilvl="0" w:tplc="68343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4A30BF"/>
    <w:multiLevelType w:val="multilevel"/>
    <w:tmpl w:val="081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01774E"/>
    <w:multiLevelType w:val="hybridMultilevel"/>
    <w:tmpl w:val="96C20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9EC"/>
    <w:rsid w:val="0000281C"/>
    <w:rsid w:val="00006E45"/>
    <w:rsid w:val="00007656"/>
    <w:rsid w:val="00015640"/>
    <w:rsid w:val="0002070F"/>
    <w:rsid w:val="00021A2A"/>
    <w:rsid w:val="000224C4"/>
    <w:rsid w:val="00030EE7"/>
    <w:rsid w:val="00033631"/>
    <w:rsid w:val="00063EBB"/>
    <w:rsid w:val="00066486"/>
    <w:rsid w:val="00071830"/>
    <w:rsid w:val="00072252"/>
    <w:rsid w:val="000824A4"/>
    <w:rsid w:val="00083FC3"/>
    <w:rsid w:val="000920A8"/>
    <w:rsid w:val="000A5B85"/>
    <w:rsid w:val="000A6F04"/>
    <w:rsid w:val="000B23AF"/>
    <w:rsid w:val="000B2BB8"/>
    <w:rsid w:val="000B77B5"/>
    <w:rsid w:val="000C1AF3"/>
    <w:rsid w:val="000C30DC"/>
    <w:rsid w:val="000F03DF"/>
    <w:rsid w:val="001015D3"/>
    <w:rsid w:val="00102B4F"/>
    <w:rsid w:val="00103397"/>
    <w:rsid w:val="00103588"/>
    <w:rsid w:val="001152E5"/>
    <w:rsid w:val="00116EB6"/>
    <w:rsid w:val="00123BA7"/>
    <w:rsid w:val="00133102"/>
    <w:rsid w:val="0014059C"/>
    <w:rsid w:val="00143D15"/>
    <w:rsid w:val="00155D3C"/>
    <w:rsid w:val="00161918"/>
    <w:rsid w:val="00170F2D"/>
    <w:rsid w:val="00171A15"/>
    <w:rsid w:val="00171F98"/>
    <w:rsid w:val="001763E9"/>
    <w:rsid w:val="00176A22"/>
    <w:rsid w:val="00182D8D"/>
    <w:rsid w:val="001943DE"/>
    <w:rsid w:val="001976E4"/>
    <w:rsid w:val="001A37F0"/>
    <w:rsid w:val="001A6D63"/>
    <w:rsid w:val="001C62A3"/>
    <w:rsid w:val="001F05EB"/>
    <w:rsid w:val="002000EB"/>
    <w:rsid w:val="00206105"/>
    <w:rsid w:val="0021664B"/>
    <w:rsid w:val="002217B2"/>
    <w:rsid w:val="00225128"/>
    <w:rsid w:val="00226DA7"/>
    <w:rsid w:val="00227C74"/>
    <w:rsid w:val="002340BF"/>
    <w:rsid w:val="0024479B"/>
    <w:rsid w:val="002515C0"/>
    <w:rsid w:val="00251AA5"/>
    <w:rsid w:val="002525DA"/>
    <w:rsid w:val="00257A5F"/>
    <w:rsid w:val="0026081B"/>
    <w:rsid w:val="0026373D"/>
    <w:rsid w:val="00271601"/>
    <w:rsid w:val="00271D01"/>
    <w:rsid w:val="002739A8"/>
    <w:rsid w:val="00273C09"/>
    <w:rsid w:val="00282077"/>
    <w:rsid w:val="00282C98"/>
    <w:rsid w:val="002860EF"/>
    <w:rsid w:val="00287398"/>
    <w:rsid w:val="002B1E94"/>
    <w:rsid w:val="002B3E1B"/>
    <w:rsid w:val="002B5CE4"/>
    <w:rsid w:val="002B6743"/>
    <w:rsid w:val="002C3CE6"/>
    <w:rsid w:val="002D57F2"/>
    <w:rsid w:val="002D722E"/>
    <w:rsid w:val="002E1CF7"/>
    <w:rsid w:val="002E6A6B"/>
    <w:rsid w:val="002F33A1"/>
    <w:rsid w:val="0030004F"/>
    <w:rsid w:val="0030326C"/>
    <w:rsid w:val="00304022"/>
    <w:rsid w:val="00304250"/>
    <w:rsid w:val="0031408C"/>
    <w:rsid w:val="00334E62"/>
    <w:rsid w:val="0034107E"/>
    <w:rsid w:val="00343CC9"/>
    <w:rsid w:val="003461AA"/>
    <w:rsid w:val="00346C24"/>
    <w:rsid w:val="003551E8"/>
    <w:rsid w:val="00374987"/>
    <w:rsid w:val="00384125"/>
    <w:rsid w:val="003856F5"/>
    <w:rsid w:val="003925F0"/>
    <w:rsid w:val="003A1E8B"/>
    <w:rsid w:val="003A2C6F"/>
    <w:rsid w:val="003B3B24"/>
    <w:rsid w:val="003B40AD"/>
    <w:rsid w:val="003B61FB"/>
    <w:rsid w:val="003D032F"/>
    <w:rsid w:val="003D3915"/>
    <w:rsid w:val="003E0245"/>
    <w:rsid w:val="003E1090"/>
    <w:rsid w:val="003E4649"/>
    <w:rsid w:val="003E7FA4"/>
    <w:rsid w:val="003F1D92"/>
    <w:rsid w:val="0040115F"/>
    <w:rsid w:val="00410FEC"/>
    <w:rsid w:val="00413069"/>
    <w:rsid w:val="00433510"/>
    <w:rsid w:val="00437DB0"/>
    <w:rsid w:val="00441F9D"/>
    <w:rsid w:val="0044542C"/>
    <w:rsid w:val="00450399"/>
    <w:rsid w:val="0045473D"/>
    <w:rsid w:val="004641FF"/>
    <w:rsid w:val="00464337"/>
    <w:rsid w:val="00465551"/>
    <w:rsid w:val="004856C2"/>
    <w:rsid w:val="00487BFF"/>
    <w:rsid w:val="004978B3"/>
    <w:rsid w:val="004A629A"/>
    <w:rsid w:val="004B0E7A"/>
    <w:rsid w:val="004B17AA"/>
    <w:rsid w:val="004B2658"/>
    <w:rsid w:val="004C3A8A"/>
    <w:rsid w:val="004D626B"/>
    <w:rsid w:val="004D71BF"/>
    <w:rsid w:val="004D7CCE"/>
    <w:rsid w:val="004E17BE"/>
    <w:rsid w:val="004E19EC"/>
    <w:rsid w:val="004F262B"/>
    <w:rsid w:val="004F55E2"/>
    <w:rsid w:val="0050091A"/>
    <w:rsid w:val="00501AA0"/>
    <w:rsid w:val="005024E1"/>
    <w:rsid w:val="0050497A"/>
    <w:rsid w:val="00521662"/>
    <w:rsid w:val="00524AFF"/>
    <w:rsid w:val="005340FC"/>
    <w:rsid w:val="00551383"/>
    <w:rsid w:val="0055201C"/>
    <w:rsid w:val="005625C4"/>
    <w:rsid w:val="00563908"/>
    <w:rsid w:val="00576752"/>
    <w:rsid w:val="0058604D"/>
    <w:rsid w:val="00586F46"/>
    <w:rsid w:val="00595E56"/>
    <w:rsid w:val="005A09EE"/>
    <w:rsid w:val="005A1951"/>
    <w:rsid w:val="005A4FA5"/>
    <w:rsid w:val="005A524B"/>
    <w:rsid w:val="005A765D"/>
    <w:rsid w:val="005B238D"/>
    <w:rsid w:val="005B371A"/>
    <w:rsid w:val="005E35A7"/>
    <w:rsid w:val="005E4FA9"/>
    <w:rsid w:val="005E51B0"/>
    <w:rsid w:val="005E6330"/>
    <w:rsid w:val="005E7979"/>
    <w:rsid w:val="005F4634"/>
    <w:rsid w:val="005F5049"/>
    <w:rsid w:val="005F5A95"/>
    <w:rsid w:val="00611125"/>
    <w:rsid w:val="0061261F"/>
    <w:rsid w:val="006306BE"/>
    <w:rsid w:val="006318E1"/>
    <w:rsid w:val="00637506"/>
    <w:rsid w:val="00640648"/>
    <w:rsid w:val="00640D9B"/>
    <w:rsid w:val="00642E64"/>
    <w:rsid w:val="00643C34"/>
    <w:rsid w:val="0067022D"/>
    <w:rsid w:val="00675B36"/>
    <w:rsid w:val="00675EE5"/>
    <w:rsid w:val="00676616"/>
    <w:rsid w:val="00677353"/>
    <w:rsid w:val="00691046"/>
    <w:rsid w:val="00694A02"/>
    <w:rsid w:val="00696D10"/>
    <w:rsid w:val="00697100"/>
    <w:rsid w:val="006A37D8"/>
    <w:rsid w:val="006A6AE2"/>
    <w:rsid w:val="006B12C6"/>
    <w:rsid w:val="006B7B5D"/>
    <w:rsid w:val="006B7BD3"/>
    <w:rsid w:val="006C0527"/>
    <w:rsid w:val="006D579E"/>
    <w:rsid w:val="006D6F09"/>
    <w:rsid w:val="006E2038"/>
    <w:rsid w:val="006E46BC"/>
    <w:rsid w:val="006E7660"/>
    <w:rsid w:val="006E7D30"/>
    <w:rsid w:val="00701007"/>
    <w:rsid w:val="00711038"/>
    <w:rsid w:val="00716F00"/>
    <w:rsid w:val="00722717"/>
    <w:rsid w:val="00736C8C"/>
    <w:rsid w:val="00741F6F"/>
    <w:rsid w:val="0075193E"/>
    <w:rsid w:val="00766DA8"/>
    <w:rsid w:val="00772EB6"/>
    <w:rsid w:val="00774602"/>
    <w:rsid w:val="007820AC"/>
    <w:rsid w:val="007907BA"/>
    <w:rsid w:val="007923B7"/>
    <w:rsid w:val="007942D0"/>
    <w:rsid w:val="00795526"/>
    <w:rsid w:val="007966BA"/>
    <w:rsid w:val="007A2C69"/>
    <w:rsid w:val="007B010B"/>
    <w:rsid w:val="007C202B"/>
    <w:rsid w:val="007D5DD0"/>
    <w:rsid w:val="007D7C32"/>
    <w:rsid w:val="007E0DCB"/>
    <w:rsid w:val="007E26C4"/>
    <w:rsid w:val="00805D6C"/>
    <w:rsid w:val="00817ADF"/>
    <w:rsid w:val="00824F3E"/>
    <w:rsid w:val="00835082"/>
    <w:rsid w:val="0083530D"/>
    <w:rsid w:val="00837193"/>
    <w:rsid w:val="00837C04"/>
    <w:rsid w:val="0084653B"/>
    <w:rsid w:val="0084715B"/>
    <w:rsid w:val="00852C52"/>
    <w:rsid w:val="00853A3D"/>
    <w:rsid w:val="008545A6"/>
    <w:rsid w:val="0085487B"/>
    <w:rsid w:val="0086519C"/>
    <w:rsid w:val="0087108E"/>
    <w:rsid w:val="008778B4"/>
    <w:rsid w:val="00893B18"/>
    <w:rsid w:val="00897D39"/>
    <w:rsid w:val="008A12B4"/>
    <w:rsid w:val="008B3FED"/>
    <w:rsid w:val="008B553C"/>
    <w:rsid w:val="008B5BAE"/>
    <w:rsid w:val="008B71EC"/>
    <w:rsid w:val="008C660A"/>
    <w:rsid w:val="008D6EB9"/>
    <w:rsid w:val="008E2162"/>
    <w:rsid w:val="008F24BF"/>
    <w:rsid w:val="0091315B"/>
    <w:rsid w:val="00913292"/>
    <w:rsid w:val="0091540E"/>
    <w:rsid w:val="00916B05"/>
    <w:rsid w:val="00930E98"/>
    <w:rsid w:val="00935669"/>
    <w:rsid w:val="00935ABC"/>
    <w:rsid w:val="00943CF1"/>
    <w:rsid w:val="009449C7"/>
    <w:rsid w:val="00954F4A"/>
    <w:rsid w:val="00960B09"/>
    <w:rsid w:val="0096347B"/>
    <w:rsid w:val="009730C6"/>
    <w:rsid w:val="009811C3"/>
    <w:rsid w:val="00985BA0"/>
    <w:rsid w:val="009912E9"/>
    <w:rsid w:val="009A173B"/>
    <w:rsid w:val="009A22B9"/>
    <w:rsid w:val="009A39C3"/>
    <w:rsid w:val="009A72C5"/>
    <w:rsid w:val="009B65E2"/>
    <w:rsid w:val="009C6D5A"/>
    <w:rsid w:val="009E7BC7"/>
    <w:rsid w:val="009F2AD0"/>
    <w:rsid w:val="009F5ACC"/>
    <w:rsid w:val="00A11A44"/>
    <w:rsid w:val="00A16F2D"/>
    <w:rsid w:val="00A17FC4"/>
    <w:rsid w:val="00A20EB8"/>
    <w:rsid w:val="00A21679"/>
    <w:rsid w:val="00A22651"/>
    <w:rsid w:val="00A34942"/>
    <w:rsid w:val="00A35709"/>
    <w:rsid w:val="00A35A84"/>
    <w:rsid w:val="00A3722D"/>
    <w:rsid w:val="00A377C9"/>
    <w:rsid w:val="00A40E46"/>
    <w:rsid w:val="00A4463C"/>
    <w:rsid w:val="00A5129A"/>
    <w:rsid w:val="00A52085"/>
    <w:rsid w:val="00A57B05"/>
    <w:rsid w:val="00A601DA"/>
    <w:rsid w:val="00A6146D"/>
    <w:rsid w:val="00A802D1"/>
    <w:rsid w:val="00A844BE"/>
    <w:rsid w:val="00A9051C"/>
    <w:rsid w:val="00A95626"/>
    <w:rsid w:val="00A96029"/>
    <w:rsid w:val="00A97C05"/>
    <w:rsid w:val="00AA2A9E"/>
    <w:rsid w:val="00AA397F"/>
    <w:rsid w:val="00AA53F6"/>
    <w:rsid w:val="00AA6D83"/>
    <w:rsid w:val="00AA6E63"/>
    <w:rsid w:val="00AD2730"/>
    <w:rsid w:val="00AE51FF"/>
    <w:rsid w:val="00AE58E9"/>
    <w:rsid w:val="00AE6B4F"/>
    <w:rsid w:val="00AF16F7"/>
    <w:rsid w:val="00AF36AE"/>
    <w:rsid w:val="00AF64F7"/>
    <w:rsid w:val="00AF6755"/>
    <w:rsid w:val="00B11129"/>
    <w:rsid w:val="00B1248E"/>
    <w:rsid w:val="00B130C6"/>
    <w:rsid w:val="00B16C1D"/>
    <w:rsid w:val="00B2222A"/>
    <w:rsid w:val="00B319AD"/>
    <w:rsid w:val="00B33C3B"/>
    <w:rsid w:val="00B35A15"/>
    <w:rsid w:val="00B3619A"/>
    <w:rsid w:val="00B43D3C"/>
    <w:rsid w:val="00B53748"/>
    <w:rsid w:val="00B55532"/>
    <w:rsid w:val="00B559A5"/>
    <w:rsid w:val="00B76B36"/>
    <w:rsid w:val="00B819FF"/>
    <w:rsid w:val="00B85F5F"/>
    <w:rsid w:val="00BA1014"/>
    <w:rsid w:val="00BB619F"/>
    <w:rsid w:val="00BB7750"/>
    <w:rsid w:val="00BB79E9"/>
    <w:rsid w:val="00BC1B62"/>
    <w:rsid w:val="00BC2BDC"/>
    <w:rsid w:val="00BC3768"/>
    <w:rsid w:val="00BC7FBA"/>
    <w:rsid w:val="00BD4399"/>
    <w:rsid w:val="00BD7A4D"/>
    <w:rsid w:val="00C00974"/>
    <w:rsid w:val="00C059B9"/>
    <w:rsid w:val="00C10EB5"/>
    <w:rsid w:val="00C21CB9"/>
    <w:rsid w:val="00C23973"/>
    <w:rsid w:val="00C2402E"/>
    <w:rsid w:val="00C26C91"/>
    <w:rsid w:val="00C3033F"/>
    <w:rsid w:val="00C57AF4"/>
    <w:rsid w:val="00C612E3"/>
    <w:rsid w:val="00C65268"/>
    <w:rsid w:val="00C66815"/>
    <w:rsid w:val="00C71DD2"/>
    <w:rsid w:val="00C80DA2"/>
    <w:rsid w:val="00C81D99"/>
    <w:rsid w:val="00C82F2C"/>
    <w:rsid w:val="00C872C7"/>
    <w:rsid w:val="00CA565F"/>
    <w:rsid w:val="00CA6224"/>
    <w:rsid w:val="00CB14C1"/>
    <w:rsid w:val="00CB1C58"/>
    <w:rsid w:val="00CC06B9"/>
    <w:rsid w:val="00CE640A"/>
    <w:rsid w:val="00CF290D"/>
    <w:rsid w:val="00CF6561"/>
    <w:rsid w:val="00D06C75"/>
    <w:rsid w:val="00D07764"/>
    <w:rsid w:val="00D16EEC"/>
    <w:rsid w:val="00D2720A"/>
    <w:rsid w:val="00D35705"/>
    <w:rsid w:val="00D628BC"/>
    <w:rsid w:val="00D6579C"/>
    <w:rsid w:val="00D65835"/>
    <w:rsid w:val="00D74652"/>
    <w:rsid w:val="00D749FD"/>
    <w:rsid w:val="00D875EA"/>
    <w:rsid w:val="00DA5778"/>
    <w:rsid w:val="00DA6A60"/>
    <w:rsid w:val="00DB0612"/>
    <w:rsid w:val="00DC3C5C"/>
    <w:rsid w:val="00DC4195"/>
    <w:rsid w:val="00DC6DDF"/>
    <w:rsid w:val="00DC79D4"/>
    <w:rsid w:val="00DE13CD"/>
    <w:rsid w:val="00DE3D63"/>
    <w:rsid w:val="00DE6FE6"/>
    <w:rsid w:val="00E028D4"/>
    <w:rsid w:val="00E10488"/>
    <w:rsid w:val="00E20C59"/>
    <w:rsid w:val="00E24CF9"/>
    <w:rsid w:val="00E26875"/>
    <w:rsid w:val="00E377BE"/>
    <w:rsid w:val="00E40D0F"/>
    <w:rsid w:val="00E42C26"/>
    <w:rsid w:val="00E46AEA"/>
    <w:rsid w:val="00E4757B"/>
    <w:rsid w:val="00E5557A"/>
    <w:rsid w:val="00E57215"/>
    <w:rsid w:val="00E574F4"/>
    <w:rsid w:val="00E61C2A"/>
    <w:rsid w:val="00E657C0"/>
    <w:rsid w:val="00E7737A"/>
    <w:rsid w:val="00E848E9"/>
    <w:rsid w:val="00E8696B"/>
    <w:rsid w:val="00E9142A"/>
    <w:rsid w:val="00E941A2"/>
    <w:rsid w:val="00E9463F"/>
    <w:rsid w:val="00E96A6A"/>
    <w:rsid w:val="00EA092B"/>
    <w:rsid w:val="00EA2156"/>
    <w:rsid w:val="00EA3076"/>
    <w:rsid w:val="00EA3EFB"/>
    <w:rsid w:val="00EA7BAA"/>
    <w:rsid w:val="00EB176C"/>
    <w:rsid w:val="00EC34EC"/>
    <w:rsid w:val="00ED1A03"/>
    <w:rsid w:val="00EE584C"/>
    <w:rsid w:val="00EE7D55"/>
    <w:rsid w:val="00EF11BC"/>
    <w:rsid w:val="00EF1A5F"/>
    <w:rsid w:val="00EF3F63"/>
    <w:rsid w:val="00F05DB2"/>
    <w:rsid w:val="00F11D54"/>
    <w:rsid w:val="00F243A2"/>
    <w:rsid w:val="00F31827"/>
    <w:rsid w:val="00F31B02"/>
    <w:rsid w:val="00F35534"/>
    <w:rsid w:val="00F3677B"/>
    <w:rsid w:val="00F40026"/>
    <w:rsid w:val="00F40092"/>
    <w:rsid w:val="00F41D23"/>
    <w:rsid w:val="00F428A1"/>
    <w:rsid w:val="00F767E5"/>
    <w:rsid w:val="00F80118"/>
    <w:rsid w:val="00F8116B"/>
    <w:rsid w:val="00F83306"/>
    <w:rsid w:val="00F84BC0"/>
    <w:rsid w:val="00FA33F3"/>
    <w:rsid w:val="00FA635C"/>
    <w:rsid w:val="00FA6900"/>
    <w:rsid w:val="00FC776F"/>
    <w:rsid w:val="00FD0980"/>
    <w:rsid w:val="00FD5117"/>
    <w:rsid w:val="00FE2298"/>
    <w:rsid w:val="00FE4218"/>
    <w:rsid w:val="00FE4B33"/>
    <w:rsid w:val="00FF2EF2"/>
    <w:rsid w:val="00FF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B6619"/>
  <w15:docId w15:val="{B08FEA5C-9117-4A60-B75E-95B6A52E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032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1943DE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194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1943DE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Heading2"/>
    <w:rsid w:val="001943DE"/>
    <w:pPr>
      <w:tabs>
        <w:tab w:val="left" w:leader="dot" w:pos="9360"/>
      </w:tabs>
      <w:spacing w:before="160" w:after="100"/>
    </w:pPr>
    <w:rPr>
      <w:rFonts w:ascii="Times New Roman" w:hAnsi="Times New Roman" w:cs="Times New Roman"/>
      <w:b w:val="0"/>
      <w:bCs w:val="0"/>
      <w:i w:val="0"/>
      <w:iCs w:val="0"/>
      <w:sz w:val="22"/>
      <w:szCs w:val="20"/>
    </w:rPr>
  </w:style>
  <w:style w:type="paragraph" w:customStyle="1" w:styleId="2">
    <w:name w:val="2"/>
    <w:basedOn w:val="Normal"/>
    <w:rsid w:val="001943DE"/>
    <w:pPr>
      <w:shd w:val="clear" w:color="auto" w:fill="E6E6E6"/>
      <w:spacing w:before="120" w:after="120"/>
    </w:pPr>
    <w:rPr>
      <w:rFonts w:ascii="Times New Roman" w:hAnsi="Times New Roman"/>
      <w:b/>
      <w:bCs/>
      <w:sz w:val="22"/>
      <w:shd w:val="clear" w:color="auto" w:fill="E6E6E6"/>
    </w:rPr>
  </w:style>
  <w:style w:type="paragraph" w:styleId="Header">
    <w:name w:val="header"/>
    <w:basedOn w:val="Normal"/>
    <w:link w:val="HeaderChar"/>
    <w:rsid w:val="001943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943DE"/>
    <w:pPr>
      <w:tabs>
        <w:tab w:val="center" w:pos="4320"/>
        <w:tab w:val="right" w:pos="8640"/>
      </w:tabs>
    </w:pPr>
  </w:style>
  <w:style w:type="paragraph" w:customStyle="1" w:styleId="3">
    <w:name w:val="3"/>
    <w:basedOn w:val="1"/>
    <w:rsid w:val="001943DE"/>
    <w:pPr>
      <w:tabs>
        <w:tab w:val="clear" w:pos="9360"/>
        <w:tab w:val="num" w:pos="453"/>
        <w:tab w:val="left" w:leader="dot" w:pos="10364"/>
      </w:tabs>
      <w:ind w:left="453"/>
    </w:pPr>
  </w:style>
  <w:style w:type="paragraph" w:styleId="BodyText">
    <w:name w:val="Body Text"/>
    <w:basedOn w:val="Normal"/>
    <w:rsid w:val="001943DE"/>
    <w:pPr>
      <w:widowControl w:val="0"/>
      <w:spacing w:line="336" w:lineRule="auto"/>
      <w:jc w:val="both"/>
    </w:pPr>
    <w:rPr>
      <w:szCs w:val="20"/>
    </w:rPr>
  </w:style>
  <w:style w:type="character" w:styleId="PageNumber">
    <w:name w:val="page number"/>
    <w:basedOn w:val="DefaultParagraphFont"/>
    <w:rsid w:val="001943DE"/>
  </w:style>
  <w:style w:type="paragraph" w:styleId="BalloonText">
    <w:name w:val="Balloon Text"/>
    <w:basedOn w:val="Normal"/>
    <w:semiHidden/>
    <w:rsid w:val="001943DE"/>
    <w:rPr>
      <w:rFonts w:ascii="Tahoma" w:hAnsi="Tahoma" w:cs="Tahoma"/>
      <w:sz w:val="16"/>
      <w:szCs w:val="16"/>
    </w:rPr>
  </w:style>
  <w:style w:type="character" w:styleId="Hyperlink">
    <w:name w:val="Hyperlink"/>
    <w:rsid w:val="00194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629A"/>
    <w:pPr>
      <w:ind w:left="720"/>
    </w:pPr>
  </w:style>
  <w:style w:type="character" w:customStyle="1" w:styleId="FooterChar">
    <w:name w:val="Footer Char"/>
    <w:link w:val="Footer"/>
    <w:uiPriority w:val="99"/>
    <w:rsid w:val="00A40E46"/>
    <w:rPr>
      <w:rFonts w:ascii="VNI-Times" w:hAnsi="VNI-Times"/>
      <w:sz w:val="24"/>
      <w:szCs w:val="24"/>
    </w:rPr>
  </w:style>
  <w:style w:type="character" w:styleId="CommentReference">
    <w:name w:val="annotation reference"/>
    <w:rsid w:val="00B111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1129"/>
    <w:rPr>
      <w:sz w:val="20"/>
      <w:szCs w:val="20"/>
    </w:rPr>
  </w:style>
  <w:style w:type="character" w:customStyle="1" w:styleId="CommentTextChar">
    <w:name w:val="Comment Text Char"/>
    <w:link w:val="CommentText"/>
    <w:rsid w:val="00B1112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B11129"/>
    <w:rPr>
      <w:b/>
      <w:bCs/>
    </w:rPr>
  </w:style>
  <w:style w:type="character" w:customStyle="1" w:styleId="CommentSubjectChar">
    <w:name w:val="Comment Subject Char"/>
    <w:link w:val="CommentSubject"/>
    <w:rsid w:val="00B11129"/>
    <w:rPr>
      <w:rFonts w:ascii="VNI-Times" w:hAnsi="VNI-Times"/>
      <w:b/>
      <w:bCs/>
    </w:rPr>
  </w:style>
  <w:style w:type="table" w:styleId="TableGrid">
    <w:name w:val="Table Grid"/>
    <w:basedOn w:val="TableNormal"/>
    <w:rsid w:val="00EF3F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F3F63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ontent.Outlook\NXUA3F87\Mau%20Ho%20so%20nhan%20vien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4C0B-772C-4D3A-BF92-4BBC5DC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Ho so nhan vien (2).dot</Template>
  <TotalTime>529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TieuDe</vt:lpstr>
    </vt:vector>
  </TitlesOfParts>
  <Company>sbgr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TieuDe</dc:title>
  <dc:subject/>
  <dc:creator>admin</dc:creator>
  <cp:keywords/>
  <cp:lastModifiedBy>CMCTS</cp:lastModifiedBy>
  <cp:revision>172</cp:revision>
  <cp:lastPrinted>2011-09-21T03:05:00Z</cp:lastPrinted>
  <dcterms:created xsi:type="dcterms:W3CDTF">2018-09-17T10:21:00Z</dcterms:created>
  <dcterms:modified xsi:type="dcterms:W3CDTF">2021-07-22T03:31:00Z</dcterms:modified>
</cp:coreProperties>
</file>